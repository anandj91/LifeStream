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63669" w14:textId="38EB16EC" w:rsidR="00237C8E" w:rsidRPr="007B1A0D" w:rsidRDefault="007B1A0D" w:rsidP="0029643C">
      <w:pPr>
        <w:pStyle w:val="Title"/>
        <w:jc w:val="center"/>
        <w:rPr>
          <w:rFonts w:ascii="Arial" w:hAnsi="Arial" w:cs="Arial"/>
          <w:sz w:val="52"/>
        </w:rPr>
      </w:pPr>
      <w:r>
        <w:rPr>
          <w:rFonts w:ascii="Arial" w:hAnsi="Arial" w:cs="Arial"/>
          <w:sz w:val="52"/>
        </w:rPr>
        <w:t xml:space="preserve">Trill – </w:t>
      </w:r>
      <w:r w:rsidR="000262EB" w:rsidRPr="007B1A0D">
        <w:rPr>
          <w:rFonts w:ascii="Arial" w:hAnsi="Arial" w:cs="Arial"/>
          <w:sz w:val="52"/>
        </w:rPr>
        <w:t>A</w:t>
      </w:r>
      <w:r>
        <w:rPr>
          <w:rFonts w:ascii="Arial" w:hAnsi="Arial" w:cs="Arial"/>
          <w:sz w:val="52"/>
        </w:rPr>
        <w:t xml:space="preserve"> </w:t>
      </w:r>
      <w:r w:rsidR="000262EB" w:rsidRPr="007B1A0D">
        <w:rPr>
          <w:rFonts w:ascii="Arial" w:hAnsi="Arial" w:cs="Arial"/>
          <w:sz w:val="52"/>
        </w:rPr>
        <w:t>High-Performance Analytical Data Processing Engine</w:t>
      </w:r>
    </w:p>
    <w:p w14:paraId="64F3127A" w14:textId="0CA9868C" w:rsidR="00391DB8" w:rsidRPr="009364EF" w:rsidRDefault="00391DB8" w:rsidP="00FE55D0">
      <w:pPr>
        <w:jc w:val="both"/>
        <w:rPr>
          <w:sz w:val="24"/>
        </w:rPr>
      </w:pPr>
    </w:p>
    <w:p w14:paraId="1086366A" w14:textId="77777777" w:rsidR="00F60F79" w:rsidRDefault="00F60F79" w:rsidP="00FE55D0">
      <w:pPr>
        <w:pStyle w:val="Heading1"/>
        <w:jc w:val="both"/>
      </w:pPr>
      <w:r>
        <w:t>Introduction</w:t>
      </w:r>
    </w:p>
    <w:p w14:paraId="334DAA31" w14:textId="427A0462" w:rsidR="00E022D9" w:rsidRDefault="00E022D9" w:rsidP="00FE55D0">
      <w:pPr>
        <w:jc w:val="both"/>
      </w:pPr>
      <w:r>
        <w:t xml:space="preserve">This whitepaper </w:t>
      </w:r>
      <w:r w:rsidR="000262EB">
        <w:t xml:space="preserve">introduces and </w:t>
      </w:r>
      <w:r>
        <w:t xml:space="preserve">describes the key novel technical innovations introduced in Trill, </w:t>
      </w:r>
      <w:r w:rsidR="00A46F0C">
        <w:t>a</w:t>
      </w:r>
      <w:r w:rsidR="006A4547">
        <w:t xml:space="preserve"> high-performance</w:t>
      </w:r>
      <w:r w:rsidR="00A46F0C">
        <w:t xml:space="preserve"> query processing</w:t>
      </w:r>
      <w:r w:rsidR="00246BDB">
        <w:t xml:space="preserve"> engine for </w:t>
      </w:r>
      <w:r w:rsidR="00411325">
        <w:t>real time</w:t>
      </w:r>
      <w:r w:rsidR="00A46F0C">
        <w:t xml:space="preserve"> and offline tempo</w:t>
      </w:r>
      <w:r w:rsidR="00246BDB">
        <w:t>ral</w:t>
      </w:r>
      <w:r w:rsidR="00A46F0C">
        <w:t xml:space="preserve">-relational data. </w:t>
      </w:r>
      <w:r w:rsidR="00246BDB">
        <w:t xml:space="preserve">Trill stands for a trillion events per day, which in many cases is a </w:t>
      </w:r>
      <w:r w:rsidR="00610E18">
        <w:t xml:space="preserve">very </w:t>
      </w:r>
      <w:r w:rsidR="00246BDB">
        <w:t xml:space="preserve">conservative estimate of Trill’s query processing </w:t>
      </w:r>
      <w:r w:rsidR="00CF3849">
        <w:t>speeds</w:t>
      </w:r>
      <w:r>
        <w:t>.</w:t>
      </w:r>
    </w:p>
    <w:p w14:paraId="77793ED0" w14:textId="663EF317" w:rsidR="00E022D9" w:rsidRDefault="0070436F" w:rsidP="00FE55D0">
      <w:pPr>
        <w:pStyle w:val="Heading1"/>
        <w:jc w:val="both"/>
      </w:pPr>
      <w:r>
        <w:t>The Trill Data and Query Model</w:t>
      </w:r>
    </w:p>
    <w:p w14:paraId="7A64BBA4" w14:textId="47C6D890" w:rsidR="00081EEB" w:rsidRDefault="00081EEB" w:rsidP="00FE55D0">
      <w:pPr>
        <w:pStyle w:val="Heading2"/>
        <w:jc w:val="both"/>
      </w:pPr>
      <w:r>
        <w:t>Background</w:t>
      </w:r>
    </w:p>
    <w:p w14:paraId="366EDF53" w14:textId="13C7A2E0" w:rsidR="00104B37" w:rsidRDefault="00104B37" w:rsidP="00FE55D0">
      <w:pPr>
        <w:jc w:val="both"/>
      </w:pPr>
      <w:r>
        <w:t>Each tuple in the system has two associated logical timestamps to denote when the tuple enters computation and when it leaves computation. Users can express a query Q over the timestamped data. Logically, the dataset is divided into snapshots formed by the union of unique interval endpoints of all events in the system. The query Q is logically executed over every snapshot. A result is present in the output at timestamp T if it is the result of Q applied to data that is “alive at” (whose intervals are stabbed by) T.</w:t>
      </w:r>
      <w:r w:rsidR="004A6822">
        <w:t xml:space="preserve"> This logical model of streams is called the CEDR model (</w:t>
      </w:r>
      <w:r w:rsidR="00B73F48">
        <w:t xml:space="preserve">see </w:t>
      </w:r>
      <w:sdt>
        <w:sdtPr>
          <w:id w:val="1898240330"/>
          <w:citation/>
        </w:sdtPr>
        <w:sdtEndPr/>
        <w:sdtContent>
          <w:r w:rsidR="00B73F48">
            <w:fldChar w:fldCharType="begin"/>
          </w:r>
          <w:r w:rsidR="00B73F48">
            <w:instrText xml:space="preserve"> CITATION Bar07 \l 1033 </w:instrText>
          </w:r>
          <w:r w:rsidR="00B73F48">
            <w:fldChar w:fldCharType="separate"/>
          </w:r>
          <w:r w:rsidR="001E759D" w:rsidRPr="001E759D">
            <w:rPr>
              <w:noProof/>
            </w:rPr>
            <w:t>[1]</w:t>
          </w:r>
          <w:r w:rsidR="00B73F48">
            <w:fldChar w:fldCharType="end"/>
          </w:r>
        </w:sdtContent>
      </w:sdt>
      <w:r w:rsidR="004A6822">
        <w:t xml:space="preserve">). A physical implementation of this model shipped in 2009 as the Microsoft </w:t>
      </w:r>
      <w:proofErr w:type="spellStart"/>
      <w:r w:rsidR="004A6822">
        <w:t>StreamInsight</w:t>
      </w:r>
      <w:proofErr w:type="spellEnd"/>
      <w:r w:rsidR="004A6822">
        <w:t xml:space="preserve"> stream processing engine.</w:t>
      </w:r>
    </w:p>
    <w:p w14:paraId="1D24C6B4" w14:textId="3FF1B91F" w:rsidR="00081EEB" w:rsidRDefault="00081EEB" w:rsidP="00FE55D0">
      <w:pPr>
        <w:pStyle w:val="Heading2"/>
        <w:jc w:val="both"/>
      </w:pPr>
      <w:r>
        <w:t>Physical Model in Trill</w:t>
      </w:r>
    </w:p>
    <w:p w14:paraId="1A32D547" w14:textId="3E1A895D" w:rsidR="000262EB" w:rsidRDefault="000262EB" w:rsidP="00FE55D0">
      <w:pPr>
        <w:jc w:val="both"/>
      </w:pPr>
      <w:r>
        <w:t xml:space="preserve">In order to get high performance with the CEDR </w:t>
      </w:r>
      <w:r w:rsidR="00081EEB">
        <w:t xml:space="preserve">logical </w:t>
      </w:r>
      <w:r>
        <w:t xml:space="preserve">temporal model, Trill makes </w:t>
      </w:r>
      <w:r w:rsidR="00081EEB">
        <w:t xml:space="preserve">some very careful and explicit design choices and restrictions (as compared to, for example, Microsoft </w:t>
      </w:r>
      <w:proofErr w:type="spellStart"/>
      <w:r w:rsidR="00081EEB">
        <w:t>StreamInsight</w:t>
      </w:r>
      <w:proofErr w:type="spellEnd"/>
      <w:r w:rsidR="00081EEB">
        <w:t>) in the physical model. These are described next.</w:t>
      </w:r>
    </w:p>
    <w:p w14:paraId="7F6F3A1C" w14:textId="5A19A3DD" w:rsidR="008A145D" w:rsidRDefault="007B1A0D" w:rsidP="00FE55D0">
      <w:pPr>
        <w:pStyle w:val="Heading3"/>
        <w:jc w:val="both"/>
      </w:pPr>
      <w:r>
        <w:t xml:space="preserve">Data Events and </w:t>
      </w:r>
      <w:r w:rsidR="008A145D">
        <w:t>Timestamps</w:t>
      </w:r>
    </w:p>
    <w:p w14:paraId="567A3AA2" w14:textId="58F53F57" w:rsidR="00104B37" w:rsidRDefault="00104B37" w:rsidP="00FE55D0">
      <w:pPr>
        <w:jc w:val="both"/>
      </w:pPr>
      <w:r>
        <w:t xml:space="preserve">In Trill, physical </w:t>
      </w:r>
      <w:r w:rsidR="007B1A0D">
        <w:t xml:space="preserve">data </w:t>
      </w:r>
      <w:r>
        <w:t xml:space="preserve">events are annotated with two timestamps: SyncTime and OtherTime. </w:t>
      </w:r>
      <w:r w:rsidR="0047541B">
        <w:t>Both timestamps are represented as long values</w:t>
      </w:r>
      <w:r w:rsidR="00EC19DD">
        <w:t xml:space="preserve"> (</w:t>
      </w:r>
      <w:r w:rsidR="0047541B">
        <w:t xml:space="preserve">8-byte </w:t>
      </w:r>
      <w:r w:rsidR="00EC19DD">
        <w:t>integers)</w:t>
      </w:r>
      <w:r w:rsidR="0047541B">
        <w:t xml:space="preserve">. </w:t>
      </w:r>
      <w:r>
        <w:t>A</w:t>
      </w:r>
      <w:r w:rsidR="0066279B">
        <w:t xml:space="preserve"> logical </w:t>
      </w:r>
      <w:r>
        <w:t xml:space="preserve">event with </w:t>
      </w:r>
      <w:r w:rsidR="0066279B">
        <w:t>(</w:t>
      </w:r>
      <w:r>
        <w:t>logical</w:t>
      </w:r>
      <w:r w:rsidR="0066279B">
        <w:t>)</w:t>
      </w:r>
      <w:r>
        <w:t xml:space="preserve"> lifetime [Vs, </w:t>
      </w:r>
      <w:proofErr w:type="spellStart"/>
      <w:r>
        <w:t>Ve</w:t>
      </w:r>
      <w:proofErr w:type="spellEnd"/>
      <w:r>
        <w:t xml:space="preserve">) may physically appear in </w:t>
      </w:r>
      <w:r w:rsidR="00AD2634">
        <w:t>two</w:t>
      </w:r>
      <w:r>
        <w:t xml:space="preserve"> forms:</w:t>
      </w:r>
    </w:p>
    <w:p w14:paraId="3F726701" w14:textId="77777777" w:rsidR="00104B37" w:rsidRDefault="00104B37" w:rsidP="00FE55D0">
      <w:pPr>
        <w:pStyle w:val="ListParagraph"/>
        <w:numPr>
          <w:ilvl w:val="0"/>
          <w:numId w:val="15"/>
        </w:numPr>
        <w:jc w:val="both"/>
      </w:pPr>
      <w:r>
        <w:t xml:space="preserve">An interval event with SyncTime = Vs and OtherTime = </w:t>
      </w:r>
      <w:proofErr w:type="spellStart"/>
      <w:r>
        <w:t>Ve</w:t>
      </w:r>
      <w:proofErr w:type="spellEnd"/>
    </w:p>
    <w:p w14:paraId="45E5BC13" w14:textId="5077978C" w:rsidR="00104B37" w:rsidRDefault="00104B37" w:rsidP="00FE55D0">
      <w:pPr>
        <w:pStyle w:val="ListParagraph"/>
        <w:numPr>
          <w:ilvl w:val="0"/>
          <w:numId w:val="15"/>
        </w:numPr>
        <w:jc w:val="both"/>
      </w:pPr>
      <w:r>
        <w:t xml:space="preserve">A start-edge </w:t>
      </w:r>
      <w:r w:rsidR="0066279B">
        <w:t xml:space="preserve">event </w:t>
      </w:r>
      <w:r>
        <w:t>and an (optional) end-edge</w:t>
      </w:r>
      <w:r w:rsidR="0066279B">
        <w:t xml:space="preserve"> event</w:t>
      </w:r>
      <w:r>
        <w:t xml:space="preserve">. </w:t>
      </w:r>
      <w:r>
        <w:rPr>
          <w:rFonts w:hint="eastAsia"/>
        </w:rPr>
        <w:t xml:space="preserve">The start-edge provides the start time of the interval and has SyncTime = Vs and OtherTime = </w:t>
      </w:r>
      <m:oMath>
        <m:r>
          <w:rPr>
            <w:rFonts w:ascii="Cambria Math" w:hAnsi="Cambria Math"/>
          </w:rPr>
          <m:t>∞</m:t>
        </m:r>
      </m:oMath>
      <w:r>
        <w:rPr>
          <w:rFonts w:eastAsia="MS Mincho" w:hint="eastAsia"/>
        </w:rPr>
        <w:t>.</w:t>
      </w:r>
      <w:r>
        <w:rPr>
          <w:rFonts w:eastAsia="MS Mincho"/>
        </w:rPr>
        <w:t xml:space="preserve"> </w:t>
      </w:r>
      <w:r>
        <w:rPr>
          <w:rFonts w:hint="eastAsia"/>
        </w:rPr>
        <w:t>The end-edge provides the end time of the interval in case it is not</w:t>
      </w:r>
      <w:r>
        <w:t xml:space="preserve"> </w:t>
      </w:r>
      <m:oMath>
        <m:r>
          <w:rPr>
            <w:rFonts w:ascii="Cambria Math" w:hAnsi="Cambria Math"/>
          </w:rPr>
          <m:t>∞</m:t>
        </m:r>
      </m:oMath>
      <w:r>
        <w:rPr>
          <w:rFonts w:hint="eastAsia"/>
        </w:rPr>
        <w:t>. It has SyncTime=Ve and OtherTime=Vs</w:t>
      </w:r>
      <w:r>
        <w:t>.</w:t>
      </w:r>
    </w:p>
    <w:p w14:paraId="06BA6216" w14:textId="6A4CB80E" w:rsidR="00104B37" w:rsidRDefault="00104B37" w:rsidP="00FE55D0">
      <w:pPr>
        <w:jc w:val="both"/>
      </w:pPr>
      <w:r>
        <w:t xml:space="preserve">Informally, SyncTime denotes the logical instant when a fact becomes known to the system. In case of an interval [Vs, </w:t>
      </w:r>
      <w:proofErr w:type="spellStart"/>
      <w:r>
        <w:t>Ve</w:t>
      </w:r>
      <w:proofErr w:type="spellEnd"/>
      <w:r>
        <w:t xml:space="preserve">), it arrives as a start-edge at timestamp Vs and an end edge at timestamp </w:t>
      </w:r>
      <w:proofErr w:type="spellStart"/>
      <w:r>
        <w:t>Ve</w:t>
      </w:r>
      <w:proofErr w:type="spellEnd"/>
      <w:r>
        <w:t xml:space="preserve">. Hence SyncTime for the start- and end-edge are set to Vs and </w:t>
      </w:r>
      <w:proofErr w:type="spellStart"/>
      <w:r>
        <w:t>Ve</w:t>
      </w:r>
      <w:proofErr w:type="spellEnd"/>
      <w:r>
        <w:t xml:space="preserve"> respectively. OtherTime represents additional information. In case of an interval, it provides some a priori knowledge of the future (i.e., that the event is known to end at some future </w:t>
      </w:r>
      <w:r>
        <w:lastRenderedPageBreak/>
        <w:t xml:space="preserve">time </w:t>
      </w:r>
      <w:proofErr w:type="spellStart"/>
      <w:r>
        <w:t>Ve</w:t>
      </w:r>
      <w:proofErr w:type="spellEnd"/>
      <w:r>
        <w:t>). In case of an end-edge, it provides additional context to the event (i.e., the start time that the event is originally associated with).</w:t>
      </w:r>
    </w:p>
    <w:p w14:paraId="375193B3" w14:textId="540E3830" w:rsidR="00104B37" w:rsidRDefault="00104B37" w:rsidP="00FE55D0">
      <w:pPr>
        <w:jc w:val="both"/>
      </w:pPr>
      <w:r>
        <w:t xml:space="preserve">All streams in Trill are grouped. In other words, for every payload there exists a key that identifies a logical substream within the original stream. Keys </w:t>
      </w:r>
      <w:r w:rsidR="00081EEB">
        <w:t xml:space="preserve">(and their hash values) </w:t>
      </w:r>
      <w:r>
        <w:t>are materialized</w:t>
      </w:r>
      <w:r w:rsidR="00D6195E">
        <w:t xml:space="preserve"> as part of events</w:t>
      </w:r>
      <w:r w:rsidR="00081EEB">
        <w:t xml:space="preserve"> so that they do not need to be re-computed</w:t>
      </w:r>
      <w:r w:rsidR="00D6195E">
        <w:t>.</w:t>
      </w:r>
    </w:p>
    <w:p w14:paraId="149D84CA" w14:textId="4F57BB80" w:rsidR="00C4024A" w:rsidRDefault="00104B37" w:rsidP="00FE55D0">
      <w:pPr>
        <w:jc w:val="both"/>
      </w:pPr>
      <w:r>
        <w:t xml:space="preserve">Trill constrains data to be ingested and processed in non-decreasing SyncTime order. In other words, all operators in Trill process and produce tuples in this order. This leads to interesting operator algorithm optimizations that we discuss </w:t>
      </w:r>
      <w:r w:rsidR="00644BB8">
        <w:t xml:space="preserve">in Section </w:t>
      </w:r>
      <w:r w:rsidR="00644BB8">
        <w:fldChar w:fldCharType="begin"/>
      </w:r>
      <w:r w:rsidR="00644BB8">
        <w:instrText xml:space="preserve"> REF _Ref364688265 \r \h </w:instrText>
      </w:r>
      <w:r w:rsidR="006A4547">
        <w:instrText xml:space="preserve"> \* MERGEFORMAT </w:instrText>
      </w:r>
      <w:r w:rsidR="00644BB8">
        <w:fldChar w:fldCharType="separate"/>
      </w:r>
      <w:r w:rsidR="00D37ABB">
        <w:t>3</w:t>
      </w:r>
      <w:r w:rsidR="00644BB8">
        <w:fldChar w:fldCharType="end"/>
      </w:r>
      <w:r>
        <w:t>.</w:t>
      </w:r>
      <w:r w:rsidR="00C4024A">
        <w:t xml:space="preserve"> Representing time</w:t>
      </w:r>
      <w:r w:rsidR="00FA1BDA">
        <w:t>s</w:t>
      </w:r>
      <w:r w:rsidR="00C4024A">
        <w:t xml:space="preserve">tamps as SyncTime and OtherTime has </w:t>
      </w:r>
      <w:r w:rsidR="008A145D">
        <w:t>several</w:t>
      </w:r>
      <w:r w:rsidR="00C4024A">
        <w:t xml:space="preserve"> advantages:</w:t>
      </w:r>
    </w:p>
    <w:p w14:paraId="79FC07C1" w14:textId="56021AF9" w:rsidR="00C4024A" w:rsidRDefault="00C4024A" w:rsidP="00FE55D0">
      <w:pPr>
        <w:pStyle w:val="ListParagraph"/>
        <w:numPr>
          <w:ilvl w:val="0"/>
          <w:numId w:val="21"/>
        </w:numPr>
        <w:jc w:val="both"/>
      </w:pPr>
      <w:r>
        <w:t>It allows us to represent both interval and edge events using two timestamp fields instead of three. This reduces the space overhead of events, as well as reduces memory bandwidth usage during query processing.</w:t>
      </w:r>
    </w:p>
    <w:p w14:paraId="26EFBBBD" w14:textId="736D1ADC" w:rsidR="00C4024A" w:rsidRDefault="00C4024A" w:rsidP="00FE55D0">
      <w:pPr>
        <w:pStyle w:val="ListParagraph"/>
        <w:numPr>
          <w:ilvl w:val="0"/>
          <w:numId w:val="21"/>
        </w:numPr>
        <w:jc w:val="both"/>
      </w:pPr>
      <w:r>
        <w:t>Data in Trill is processed in SyncTime order</w:t>
      </w:r>
      <w:r w:rsidR="0047541B">
        <w:t>, and thus SyncTime is frequently used in operator algorithms</w:t>
      </w:r>
      <w:r>
        <w:t xml:space="preserve">. Have the sync time explicit rather than computed on </w:t>
      </w:r>
      <w:r w:rsidR="0047541B">
        <w:t>demand provides performance benefits.</w:t>
      </w:r>
    </w:p>
    <w:p w14:paraId="04CD5B60" w14:textId="7F743955" w:rsidR="007B1A0D" w:rsidRDefault="007B1A0D" w:rsidP="00FE55D0">
      <w:pPr>
        <w:pStyle w:val="Heading3"/>
        <w:jc w:val="both"/>
      </w:pPr>
      <w:r>
        <w:t>Punctuations</w:t>
      </w:r>
    </w:p>
    <w:p w14:paraId="187C9BDD" w14:textId="23768EF5" w:rsidR="007B1A0D" w:rsidRDefault="007B1A0D" w:rsidP="00FE55D0">
      <w:pPr>
        <w:jc w:val="both"/>
      </w:pPr>
      <w:r>
        <w:t>Given that data is timestamped and exists in sync-time order, every event is essentially also a punctuation in terms of guaranteeing that future events will not have a lower sync time. However, Trill still has punctuations. Punctuations in Trill have two uses:</w:t>
      </w:r>
    </w:p>
    <w:p w14:paraId="6A15AC13" w14:textId="17E08FB0" w:rsidR="007B1A0D" w:rsidRDefault="007B1A0D" w:rsidP="00FE55D0">
      <w:pPr>
        <w:pStyle w:val="ListParagraph"/>
        <w:numPr>
          <w:ilvl w:val="0"/>
          <w:numId w:val="22"/>
        </w:numPr>
        <w:jc w:val="both"/>
      </w:pPr>
      <w:r>
        <w:t>They indicate the passage of time in case there are lulls in the input (i.e., periods where there is no incoming data)</w:t>
      </w:r>
    </w:p>
    <w:p w14:paraId="1CF51926" w14:textId="4F2A2D1B" w:rsidR="00511E88" w:rsidRDefault="00511E88" w:rsidP="00FE55D0">
      <w:pPr>
        <w:pStyle w:val="ListParagraph"/>
        <w:numPr>
          <w:ilvl w:val="0"/>
          <w:numId w:val="22"/>
        </w:numPr>
        <w:jc w:val="both"/>
      </w:pPr>
      <w:r>
        <w:t xml:space="preserve">They </w:t>
      </w:r>
      <w:r w:rsidR="00184C39">
        <w:t>may be egressed where data events are filtered out by operators.</w:t>
      </w:r>
    </w:p>
    <w:p w14:paraId="7F383CD1" w14:textId="7DC293FA" w:rsidR="00032EC8" w:rsidRDefault="00511E88" w:rsidP="00511E88">
      <w:pPr>
        <w:pStyle w:val="Heading3"/>
      </w:pPr>
      <w:r>
        <w:t>Low Watermarks</w:t>
      </w:r>
    </w:p>
    <w:p w14:paraId="2CB3EC8F" w14:textId="386D0103" w:rsidR="00833DE3" w:rsidRPr="00833DE3" w:rsidRDefault="00833DE3" w:rsidP="00833DE3">
      <w:r>
        <w:t>For partitioned streams, Low Watermarks set a lower bound on all partitions in the stream, and any event ingressed before that lower bound will be considered out of order.</w:t>
      </w:r>
      <w:r w:rsidR="00933F0C">
        <w:t xml:space="preserve"> This informs downstream operators, and the query consumer, </w:t>
      </w:r>
      <w:r w:rsidR="00763BC7">
        <w:t>of a global minimum time, allowing cleanup of stale state, etc.</w:t>
      </w:r>
    </w:p>
    <w:p w14:paraId="34EE766B" w14:textId="50FACB87" w:rsidR="00511E88" w:rsidRPr="00511E88" w:rsidRDefault="00511E88" w:rsidP="00511E88">
      <w:pPr>
        <w:pStyle w:val="Heading3"/>
      </w:pPr>
      <w:r>
        <w:t>Flushes</w:t>
      </w:r>
    </w:p>
    <w:p w14:paraId="6FB0AB5C" w14:textId="54B0AA30" w:rsidR="007B1A0D" w:rsidRPr="007B1A0D" w:rsidRDefault="007B1A0D" w:rsidP="00482E3C">
      <w:pPr>
        <w:jc w:val="both"/>
      </w:pPr>
      <w:r>
        <w:t xml:space="preserve">Trill internally tries to batch events before sending them to the next operator. </w:t>
      </w:r>
      <w:r w:rsidR="00380D9A">
        <w:t xml:space="preserve">Flushes </w:t>
      </w:r>
      <w:r>
        <w:t>serve to kick the system into producing output; this may involve closing out and pushing partially filled data batches.</w:t>
      </w:r>
      <w:r w:rsidR="00A37B0C">
        <w:t xml:space="preserve"> Flushes may be triggered explicitly using a </w:t>
      </w:r>
      <w:proofErr w:type="spellStart"/>
      <w:r w:rsidR="00A37B0C">
        <w:t>QueryContainer</w:t>
      </w:r>
      <w:proofErr w:type="spellEnd"/>
      <w:r w:rsidR="00A37B0C">
        <w:t xml:space="preserve">, or automatically triggered via a </w:t>
      </w:r>
      <w:proofErr w:type="spellStart"/>
      <w:r w:rsidR="00A37B0C">
        <w:t>FlushPolicy</w:t>
      </w:r>
      <w:proofErr w:type="spellEnd"/>
      <w:r w:rsidR="00A37B0C">
        <w:t>/</w:t>
      </w:r>
      <w:proofErr w:type="spellStart"/>
      <w:r w:rsidR="00A37B0C">
        <w:t>PartitionedFlushPolicy</w:t>
      </w:r>
      <w:proofErr w:type="spellEnd"/>
      <w:r w:rsidR="00A37B0C">
        <w:t>.</w:t>
      </w:r>
      <w:r w:rsidR="00FF0E35">
        <w:t xml:space="preserve"> Currently, Flushes are represented as a </w:t>
      </w:r>
      <w:proofErr w:type="spellStart"/>
      <w:r w:rsidR="00FF0E35">
        <w:t>StreamMessage</w:t>
      </w:r>
      <w:proofErr w:type="spellEnd"/>
      <w:r w:rsidR="00FF0E35">
        <w:t xml:space="preserve"> with a </w:t>
      </w:r>
      <w:proofErr w:type="spellStart"/>
      <w:r w:rsidR="00FF0E35">
        <w:t>StreamMessageKind.Flush</w:t>
      </w:r>
      <w:proofErr w:type="spellEnd"/>
      <w:r w:rsidR="00FF0E35">
        <w:t>.</w:t>
      </w:r>
    </w:p>
    <w:p w14:paraId="57072360" w14:textId="37383750" w:rsidR="008A145D" w:rsidRDefault="008A145D" w:rsidP="00FE55D0">
      <w:pPr>
        <w:pStyle w:val="Heading3"/>
        <w:jc w:val="both"/>
      </w:pPr>
      <w:r>
        <w:t>Grouped Computation</w:t>
      </w:r>
      <w:r w:rsidR="00B43106">
        <w:t xml:space="preserve"> as part of the Model</w:t>
      </w:r>
    </w:p>
    <w:p w14:paraId="6B23F6C7" w14:textId="10EB5F0B" w:rsidR="008A145D" w:rsidRPr="008A145D" w:rsidRDefault="008A145D" w:rsidP="00FE55D0">
      <w:pPr>
        <w:jc w:val="both"/>
      </w:pPr>
      <w:r>
        <w:t xml:space="preserve">Trill materializes all grouping information as part of events. Every stream is </w:t>
      </w:r>
      <w:r w:rsidR="00B43106">
        <w:t xml:space="preserve">logically </w:t>
      </w:r>
      <w:r>
        <w:t xml:space="preserve">grouped. A stream grouped by key K logically represents n distinct sub-streams, one for every distinct value of the grouping key K. </w:t>
      </w:r>
      <w:r w:rsidR="00B43106">
        <w:t xml:space="preserve">An </w:t>
      </w:r>
      <w:proofErr w:type="gramStart"/>
      <w:r w:rsidR="00B43106">
        <w:t>ungrouped streams</w:t>
      </w:r>
      <w:proofErr w:type="gramEnd"/>
      <w:r w:rsidR="00B43106">
        <w:t xml:space="preserve"> is represented as a stream grouped by Unit (an empty struct). </w:t>
      </w:r>
      <w:r>
        <w:t>There is a single timestamp domain across all groups. In other words, passage of time occurs across all groups and not on a per-group basis. The grouping key K and its hash value H are materialized and stored as part of events in Trill.</w:t>
      </w:r>
      <w:r w:rsidR="00B43106">
        <w:t xml:space="preserve"> Adding in the concept of multi-streams with per-group progress is part of our future work.</w:t>
      </w:r>
    </w:p>
    <w:p w14:paraId="320A3526" w14:textId="5B2284E9" w:rsidR="00C6186F" w:rsidRDefault="00C6186F" w:rsidP="00FE55D0">
      <w:pPr>
        <w:pStyle w:val="Heading2"/>
        <w:jc w:val="both"/>
      </w:pPr>
      <w:r>
        <w:lastRenderedPageBreak/>
        <w:t>One Size Fits Many</w:t>
      </w:r>
    </w:p>
    <w:p w14:paraId="779CF2FB" w14:textId="57F6F238" w:rsidR="00C6186F" w:rsidRDefault="00C6186F" w:rsidP="00FE55D0">
      <w:pPr>
        <w:jc w:val="both"/>
      </w:pPr>
      <w:r>
        <w:t>A key advantage of the Trill model is that it supports a wide range of analytics. Specifically, we have used Trill to handle</w:t>
      </w:r>
      <w:r w:rsidR="00933238">
        <w:t xml:space="preserve"> the following processing models</w:t>
      </w:r>
      <w:r>
        <w:t>:</w:t>
      </w:r>
    </w:p>
    <w:p w14:paraId="17D56205" w14:textId="08E17EF1" w:rsidR="00C6186F" w:rsidRDefault="00C6186F" w:rsidP="00FE55D0">
      <w:pPr>
        <w:pStyle w:val="ListParagraph"/>
        <w:numPr>
          <w:ilvl w:val="0"/>
          <w:numId w:val="17"/>
        </w:numPr>
        <w:jc w:val="both"/>
      </w:pPr>
      <w:r>
        <w:t>Real-time temporal queries</w:t>
      </w:r>
    </w:p>
    <w:p w14:paraId="67134444" w14:textId="2EC24626" w:rsidR="00C6186F" w:rsidRDefault="00C6186F" w:rsidP="00FE55D0">
      <w:pPr>
        <w:pStyle w:val="ListParagraph"/>
        <w:numPr>
          <w:ilvl w:val="0"/>
          <w:numId w:val="17"/>
        </w:numPr>
        <w:jc w:val="both"/>
      </w:pPr>
      <w:r>
        <w:t>Offline temporal queries</w:t>
      </w:r>
    </w:p>
    <w:p w14:paraId="4DCF8F88" w14:textId="1BF32DBF" w:rsidR="00C6186F" w:rsidRDefault="00C6186F" w:rsidP="00FE55D0">
      <w:pPr>
        <w:pStyle w:val="ListParagraph"/>
        <w:numPr>
          <w:ilvl w:val="0"/>
          <w:numId w:val="17"/>
        </w:numPr>
        <w:jc w:val="both"/>
      </w:pPr>
      <w:r>
        <w:t>Relational (</w:t>
      </w:r>
      <w:proofErr w:type="spellStart"/>
      <w:r>
        <w:t>atemporal</w:t>
      </w:r>
      <w:proofErr w:type="spellEnd"/>
      <w:r>
        <w:t>) queries</w:t>
      </w:r>
    </w:p>
    <w:p w14:paraId="6656687B" w14:textId="39DB5269" w:rsidR="00C6186F" w:rsidRDefault="00C6186F" w:rsidP="00FE55D0">
      <w:pPr>
        <w:pStyle w:val="ListParagraph"/>
        <w:numPr>
          <w:ilvl w:val="0"/>
          <w:numId w:val="17"/>
        </w:numPr>
        <w:jc w:val="both"/>
      </w:pPr>
      <w:r>
        <w:t>Progressive queries</w:t>
      </w:r>
    </w:p>
    <w:p w14:paraId="443F12D7" w14:textId="06BF3ADD" w:rsidR="00C6186F" w:rsidRDefault="00C856CD" w:rsidP="00FE55D0">
      <w:pPr>
        <w:jc w:val="both"/>
      </w:pPr>
      <w:r>
        <w:t xml:space="preserve">Figure 1 shows how Trill’s temporal model enables this wide range of analytics. While a single streaming engine can be used to execute </w:t>
      </w:r>
      <w:r w:rsidR="00C6186F">
        <w:t xml:space="preserve">all these models, using a single engine for these diverse use cases imposes a huge requirement on performance on the engine. The Trill project demonstrates that we can build a single engine with a general model that does not sacrifice performance in achieving this goal. We </w:t>
      </w:r>
      <w:proofErr w:type="gramStart"/>
      <w:r w:rsidR="00554C79">
        <w:t>provides</w:t>
      </w:r>
      <w:proofErr w:type="gramEnd"/>
      <w:r w:rsidR="00554C79">
        <w:t xml:space="preserve"> </w:t>
      </w:r>
      <w:r w:rsidR="00C6186F">
        <w:t xml:space="preserve">a </w:t>
      </w:r>
      <w:r w:rsidR="00C6186F" w:rsidRPr="00554C79">
        <w:rPr>
          <w:i/>
        </w:rPr>
        <w:t>pay-as-you-go</w:t>
      </w:r>
      <w:r w:rsidR="00554C79">
        <w:t xml:space="preserve"> approach to the engine </w:t>
      </w:r>
      <w:r w:rsidR="00C6186F">
        <w:t xml:space="preserve">that adheres </w:t>
      </w:r>
      <w:r w:rsidR="00554C79">
        <w:t xml:space="preserve">to </w:t>
      </w:r>
      <w:r w:rsidR="00C6186F">
        <w:t>the following principles:</w:t>
      </w:r>
    </w:p>
    <w:p w14:paraId="2461363A" w14:textId="3264E1A4" w:rsidR="00C6186F" w:rsidRDefault="00C6186F" w:rsidP="00FE55D0">
      <w:pPr>
        <w:pStyle w:val="ListParagraph"/>
        <w:numPr>
          <w:ilvl w:val="0"/>
          <w:numId w:val="18"/>
        </w:numPr>
        <w:jc w:val="both"/>
      </w:pPr>
      <w:r>
        <w:t>Simple operations should be very fast</w:t>
      </w:r>
      <w:r w:rsidR="00995C0A">
        <w:t>.</w:t>
      </w:r>
    </w:p>
    <w:p w14:paraId="10C18C66" w14:textId="5C0F1E87" w:rsidR="00C6186F" w:rsidRDefault="0037328A" w:rsidP="00FE55D0">
      <w:pPr>
        <w:pStyle w:val="ListParagraph"/>
        <w:numPr>
          <w:ilvl w:val="0"/>
          <w:numId w:val="18"/>
        </w:numPr>
        <w:jc w:val="both"/>
      </w:pPr>
      <w:r>
        <w:t>One s</w:t>
      </w:r>
      <w:r w:rsidR="00C6186F">
        <w:t>hould not pay for temporality unless temporality is necessary for the query</w:t>
      </w:r>
      <w:r w:rsidR="00995C0A">
        <w:t>.</w:t>
      </w:r>
    </w:p>
    <w:p w14:paraId="41BE45EC" w14:textId="04E07044" w:rsidR="00F95968" w:rsidRDefault="0037328A" w:rsidP="00FE55D0">
      <w:pPr>
        <w:pStyle w:val="ListParagraph"/>
        <w:numPr>
          <w:ilvl w:val="0"/>
          <w:numId w:val="18"/>
        </w:numPr>
        <w:jc w:val="both"/>
      </w:pPr>
      <w:r>
        <w:t xml:space="preserve">One </w:t>
      </w:r>
      <w:r w:rsidR="00F95968">
        <w:t>should not pay for progressiveness (approximate results) unless it is needed</w:t>
      </w:r>
      <w:r w:rsidR="00995C0A">
        <w:t>.</w:t>
      </w:r>
    </w:p>
    <w:p w14:paraId="449943E5" w14:textId="2E06B888" w:rsidR="00C6186F" w:rsidRDefault="00D46D00" w:rsidP="00FE55D0">
      <w:pPr>
        <w:pStyle w:val="ListParagraph"/>
        <w:numPr>
          <w:ilvl w:val="0"/>
          <w:numId w:val="18"/>
        </w:numPr>
        <w:jc w:val="both"/>
      </w:pPr>
      <w:r>
        <w:t>It</w:t>
      </w:r>
      <w:r w:rsidR="0037328A">
        <w:t xml:space="preserve"> </w:t>
      </w:r>
      <w:r w:rsidR="00C6186F">
        <w:t>should be very fast for simple data types, while degrading gracefully as types become complex</w:t>
      </w:r>
      <w:r w:rsidR="00995C0A">
        <w:t>.</w:t>
      </w:r>
    </w:p>
    <w:p w14:paraId="1B0CE165" w14:textId="0E23AF5C" w:rsidR="00C856CD" w:rsidRDefault="00C856CD" w:rsidP="00F72FD9">
      <w:pPr>
        <w:keepNext/>
        <w:jc w:val="center"/>
      </w:pPr>
      <w:r>
        <w:rPr>
          <w:noProof/>
          <w:lang w:eastAsia="en-US"/>
        </w:rPr>
        <mc:AlternateContent>
          <mc:Choice Requires="wpc">
            <w:drawing>
              <wp:inline distT="0" distB="0" distL="0" distR="0" wp14:anchorId="0A0B14D9" wp14:editId="11222746">
                <wp:extent cx="4182387" cy="2273935"/>
                <wp:effectExtent l="0" t="0" r="0" b="0"/>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5" name="Picture 75"/>
                          <pic:cNvPicPr>
                            <a:picLocks noChangeAspect="1"/>
                          </pic:cNvPicPr>
                        </pic:nvPicPr>
                        <pic:blipFill>
                          <a:blip r:embed="rId12"/>
                          <a:stretch>
                            <a:fillRect/>
                          </a:stretch>
                        </pic:blipFill>
                        <pic:spPr>
                          <a:xfrm>
                            <a:off x="0" y="0"/>
                            <a:ext cx="4119665" cy="2234317"/>
                          </a:xfrm>
                          <a:prstGeom prst="rect">
                            <a:avLst/>
                          </a:prstGeom>
                        </pic:spPr>
                      </pic:pic>
                    </wpc:wpc>
                  </a:graphicData>
                </a:graphic>
              </wp:inline>
            </w:drawing>
          </mc:Choice>
          <mc:Fallback xmlns:a="http://schemas.openxmlformats.org/drawingml/2006/main" xmlns:pic="http://schemas.openxmlformats.org/drawingml/2006/picture" xmlns:a14="http://schemas.microsoft.com/office/drawing/2010/main">
            <w:pict>
              <v:group id="Canvas 74" style="width:329.3pt;height:179.05pt;mso-position-horizontal-relative:char;mso-position-vertical-relative:line" coordsize="41821,22739" o:spid="_x0000_s1026" editas="canvas" w14:anchorId="2E714FF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41821;height:22739;visibility:visible;mso-wrap-style:square" type="#_x0000_t75">
                  <v:fill o:detectmouseclick="t"/>
                  <v:path o:connecttype="none"/>
                </v:shape>
                <v:shape id="Picture 75" style="position:absolute;width:41196;height:22343;visibility:visible;mso-wrap-style:square" o:spid="_x0000_s102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P8UnFAAAA2wAAAA8AAABkcnMvZG93bnJldi54bWxEj81qAjEUhfcF3yFcwV3NWNC2o1GsILR1&#10;Idq6cHeZ3MkMTm6GJOq0T98IQpeH8/NxZovONuJCPtSOFYyGGQjiwumajYLvr/XjC4gQkTU2jknB&#10;DwVYzHsPM8y1u/KOLvtoRBrhkKOCKsY2lzIUFVkMQ9cSJ6903mJM0hupPV7TuG3kU5ZNpMWaE6HC&#10;llYVFaf92SbI8rd9+zTebF834VweJsdy+3FUatDvllMQkbr4H76337WC5zHcvqQfI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j/FJxQAAANsAAAAPAAAAAAAAAAAAAAAA&#10;AJ8CAABkcnMvZG93bnJldi54bWxQSwUGAAAAAAQABAD3AAAAkQMAAAAA&#10;">
                  <v:imagedata o:title="" r:id="rId15"/>
                  <v:path arrowok="t"/>
                </v:shape>
                <w10:anchorlock/>
              </v:group>
            </w:pict>
          </mc:Fallback>
        </mc:AlternateContent>
      </w:r>
    </w:p>
    <w:p w14:paraId="7141D4B3" w14:textId="4B15337A" w:rsidR="00C856CD" w:rsidRPr="00C6186F" w:rsidRDefault="00C856CD" w:rsidP="00F72FD9">
      <w:pPr>
        <w:pStyle w:val="Caption"/>
        <w:jc w:val="center"/>
      </w:pPr>
      <w:r>
        <w:t xml:space="preserve">Figure </w:t>
      </w:r>
      <w:r w:rsidR="002A254B">
        <w:fldChar w:fldCharType="begin"/>
      </w:r>
      <w:r w:rsidR="002A254B">
        <w:instrText xml:space="preserve"> SEQ Figure \* ARABIC </w:instrText>
      </w:r>
      <w:r w:rsidR="002A254B">
        <w:fldChar w:fldCharType="separate"/>
      </w:r>
      <w:r w:rsidR="002A254B">
        <w:rPr>
          <w:noProof/>
        </w:rPr>
        <w:t>1</w:t>
      </w:r>
      <w:r w:rsidR="002A254B">
        <w:rPr>
          <w:noProof/>
        </w:rPr>
        <w:fldChar w:fldCharType="end"/>
      </w:r>
      <w:r>
        <w:t>: Trill – A One-Size-Fits-Many Architecture</w:t>
      </w:r>
    </w:p>
    <w:p w14:paraId="06BE4503" w14:textId="22D16E0B" w:rsidR="000D7C5E" w:rsidRDefault="000D7C5E" w:rsidP="00FE55D0">
      <w:pPr>
        <w:pStyle w:val="Heading1"/>
        <w:jc w:val="both"/>
      </w:pPr>
      <w:bookmarkStart w:id="0" w:name="_Ref364688265"/>
      <w:r>
        <w:t>An Emergent Design for a Streaming Engine</w:t>
      </w:r>
    </w:p>
    <w:p w14:paraId="5A0B5BF7" w14:textId="66F350D4" w:rsidR="00554C79" w:rsidRDefault="00554C79" w:rsidP="00FE55D0">
      <w:pPr>
        <w:jc w:val="both"/>
      </w:pPr>
      <w:r>
        <w:t>The goal for Trill was to get the highest possible query processing performance on a single machine. In order to reach this level of performance, it became clear that we need to minimize the amount of data transferred between the main memory subsystem and the CPU.</w:t>
      </w:r>
    </w:p>
    <w:p w14:paraId="1D3255AA" w14:textId="29C7E074" w:rsidR="00391DB8" w:rsidRDefault="00BF3E24" w:rsidP="00FE55D0">
      <w:pPr>
        <w:jc w:val="both"/>
      </w:pPr>
      <w:r>
        <w:t>Trill uses a bottom-up or emergent architecture and design in order to eliminate bottlenecks commonly found in streaming engines. We started with how fast we could make a pass</w:t>
      </w:r>
      <w:r w:rsidR="00C13551">
        <w:t>-</w:t>
      </w:r>
      <w:r>
        <w:t xml:space="preserve">through </w:t>
      </w:r>
      <w:proofErr w:type="gramStart"/>
      <w:r>
        <w:t>query, and</w:t>
      </w:r>
      <w:proofErr w:type="gramEnd"/>
      <w:r>
        <w:t xml:space="preserve"> added one operator after another while being careful not to degrade existing performance. This approach allowed us to avoid any single </w:t>
      </w:r>
      <w:r w:rsidR="00391DB8">
        <w:t xml:space="preserve">point of </w:t>
      </w:r>
      <w:r>
        <w:t>bottleneck</w:t>
      </w:r>
      <w:r w:rsidR="00391DB8">
        <w:t xml:space="preserve"> in the system. </w:t>
      </w:r>
      <w:r>
        <w:t xml:space="preserve">The </w:t>
      </w:r>
      <w:r w:rsidR="00391DB8">
        <w:t>result is an architecture that carefully separates out two kinds of work done by a streaming engine:</w:t>
      </w:r>
    </w:p>
    <w:p w14:paraId="1C685F67" w14:textId="0189448A" w:rsidR="00391DB8" w:rsidRDefault="00391DB8" w:rsidP="00FE55D0">
      <w:pPr>
        <w:pStyle w:val="ListParagraph"/>
        <w:numPr>
          <w:ilvl w:val="0"/>
          <w:numId w:val="16"/>
        </w:numPr>
        <w:ind w:left="360"/>
        <w:jc w:val="both"/>
      </w:pPr>
      <w:r w:rsidRPr="00C32A34">
        <w:rPr>
          <w:i/>
        </w:rPr>
        <w:lastRenderedPageBreak/>
        <w:t>Fine-grained work</w:t>
      </w:r>
      <w:r>
        <w:t>, which is done for every event in the system</w:t>
      </w:r>
    </w:p>
    <w:p w14:paraId="568B3EA2" w14:textId="3F5610DC" w:rsidR="00F661AA" w:rsidRDefault="00391DB8" w:rsidP="00FE55D0">
      <w:pPr>
        <w:pStyle w:val="ListParagraph"/>
        <w:numPr>
          <w:ilvl w:val="0"/>
          <w:numId w:val="16"/>
        </w:numPr>
        <w:ind w:left="360"/>
        <w:jc w:val="both"/>
      </w:pPr>
      <w:r w:rsidRPr="00C32A34">
        <w:rPr>
          <w:i/>
        </w:rPr>
        <w:t>Coarse-grained work</w:t>
      </w:r>
      <w:r>
        <w:t xml:space="preserve">, </w:t>
      </w:r>
      <w:r w:rsidR="00D46D00">
        <w:t>which</w:t>
      </w:r>
      <w:r>
        <w:t xml:space="preserve"> is performed infrequently so that it gets amortized across multiple events</w:t>
      </w:r>
    </w:p>
    <w:p w14:paraId="5CF383B4" w14:textId="5516BB74" w:rsidR="006957B5" w:rsidRDefault="00F661AA" w:rsidP="00FE55D0">
      <w:pPr>
        <w:jc w:val="both"/>
      </w:pPr>
      <w:r>
        <w:t xml:space="preserve">This led to a novel design where the unit of data processing at the engine level is a </w:t>
      </w:r>
      <w:r w:rsidRPr="00F661AA">
        <w:rPr>
          <w:i/>
        </w:rPr>
        <w:t>message</w:t>
      </w:r>
      <w:r>
        <w:t xml:space="preserve"> – a single unit that can consist of a batch of </w:t>
      </w:r>
      <w:r w:rsidR="006F00BF">
        <w:t xml:space="preserve">physical </w:t>
      </w:r>
      <w:r>
        <w:t xml:space="preserve">events. The engine operates over a sequence of </w:t>
      </w:r>
      <w:r w:rsidR="006957B5">
        <w:t>messages as input.</w:t>
      </w:r>
    </w:p>
    <w:p w14:paraId="73654FD8" w14:textId="73173906" w:rsidR="00F661AA" w:rsidRDefault="00F661AA" w:rsidP="00FE55D0">
      <w:pPr>
        <w:jc w:val="both"/>
      </w:pPr>
      <w:r>
        <w:t>The query plan is organized as a graph of operators, each of which receives and generates messages.</w:t>
      </w:r>
      <w:r w:rsidR="00EA2821">
        <w:t xml:space="preserve"> Opera</w:t>
      </w:r>
      <w:r w:rsidR="00D6195E">
        <w:t>tors perform fine-grained work in carefully written tight loops that leverage data locality, instruction locality, compiler loop-unrolling, unsafe code, code generation, and other optimizations</w:t>
      </w:r>
      <w:r w:rsidR="00AA2D92">
        <w:t xml:space="preserve"> that we discuss in subsequent sections</w:t>
      </w:r>
      <w:r w:rsidR="00D6195E">
        <w:t>.</w:t>
      </w:r>
      <w:r w:rsidR="00AA2D92">
        <w:t xml:space="preserve"> Coarse-grained work is performed by the engine and operators at message boundaries. This work includes handing off data across cores, allocating messages, and updating memory pools.</w:t>
      </w:r>
    </w:p>
    <w:p w14:paraId="4B8636CD" w14:textId="0231C490" w:rsidR="000262EB" w:rsidRDefault="000262EB" w:rsidP="00FE55D0">
      <w:pPr>
        <w:jc w:val="both"/>
      </w:pPr>
      <w:r>
        <w:t xml:space="preserve">Each operator receives a batch, processes events within the batch, and writes output events into an output batch. The output batch is not handed off to the next downstream operator until the batch is full, or a control event </w:t>
      </w:r>
      <w:r w:rsidR="00D46D00">
        <w:t>(punctuation)</w:t>
      </w:r>
      <w:r>
        <w:t xml:space="preserve"> is received. This exposes a nice throughput/latency tradeoff</w:t>
      </w:r>
      <w:r w:rsidR="0037328A">
        <w:t xml:space="preserve"> that we can exploit (Section 7 has more details)</w:t>
      </w:r>
      <w:r>
        <w:t>.</w:t>
      </w:r>
    </w:p>
    <w:p w14:paraId="53BA4934" w14:textId="003C428B" w:rsidR="00AB1D68" w:rsidRDefault="00AB1D68" w:rsidP="00AB1D68">
      <w:pPr>
        <w:pStyle w:val="Heading2"/>
      </w:pPr>
      <w:r>
        <w:t>Trill Architecture Overview</w:t>
      </w:r>
    </w:p>
    <w:p w14:paraId="405CE30F" w14:textId="7A38452E" w:rsidR="00723264" w:rsidRDefault="006F00BF" w:rsidP="00FE55D0">
      <w:pPr>
        <w:jc w:val="both"/>
        <w:rPr>
          <w:noProof/>
          <w:lang w:eastAsia="en-US"/>
        </w:rPr>
      </w:pPr>
      <w:r>
        <w:t>Trill is a .NET technology available as a library</w:t>
      </w:r>
      <w:r w:rsidR="00933238">
        <w:t xml:space="preserve"> (i.e., no heavy-weight server)</w:t>
      </w:r>
      <w:r>
        <w:t xml:space="preserve">. It allows the use of .NET types and expressions in query specification. Queries are written using LINQ (for </w:t>
      </w:r>
      <w:r w:rsidR="004A6822">
        <w:rPr>
          <w:i/>
        </w:rPr>
        <w:t>language integrated querying</w:t>
      </w:r>
      <w:r>
        <w:t>).</w:t>
      </w:r>
      <w:r w:rsidR="00723264" w:rsidRPr="00723264">
        <w:rPr>
          <w:noProof/>
          <w:lang w:eastAsia="en-US"/>
        </w:rPr>
        <w:t xml:space="preserve"> </w:t>
      </w:r>
      <w:r w:rsidR="00723264">
        <w:rPr>
          <w:noProof/>
          <w:lang w:eastAsia="en-US"/>
        </w:rPr>
        <w:fldChar w:fldCharType="begin"/>
      </w:r>
      <w:r w:rsidR="00723264">
        <w:rPr>
          <w:noProof/>
          <w:lang w:eastAsia="en-US"/>
        </w:rPr>
        <w:instrText xml:space="preserve"> REF _Ref367969948 \h </w:instrText>
      </w:r>
      <w:r w:rsidR="00723264">
        <w:rPr>
          <w:noProof/>
          <w:lang w:eastAsia="en-US"/>
        </w:rPr>
      </w:r>
      <w:r w:rsidR="00723264">
        <w:rPr>
          <w:noProof/>
          <w:lang w:eastAsia="en-US"/>
        </w:rPr>
        <w:fldChar w:fldCharType="separate"/>
      </w:r>
      <w:r w:rsidR="00723264">
        <w:t xml:space="preserve">Figure </w:t>
      </w:r>
      <w:r w:rsidR="00723264">
        <w:rPr>
          <w:noProof/>
        </w:rPr>
        <w:t>2</w:t>
      </w:r>
      <w:r w:rsidR="00723264">
        <w:rPr>
          <w:noProof/>
          <w:lang w:eastAsia="en-US"/>
        </w:rPr>
        <w:fldChar w:fldCharType="end"/>
      </w:r>
      <w:r w:rsidR="00723264">
        <w:rPr>
          <w:noProof/>
          <w:lang w:eastAsia="en-US"/>
        </w:rPr>
        <w:t xml:space="preserve"> shows the overall system architecture and flowchart for Trill. We start with input data sources (for example, as observables) and build the logical query plan, finally connecting it to one or more outputs (for example, observables). During this logical plan creation, query compile-time work such as property derivation is also performed. When you subscribe to an output, the Subscribe() calls propage through the query plan, resulting in the construction of the physical DAG of operators (this includes the creation and instantiation of code-generated operators). Input observers feed content in the form of messages (see Section </w:t>
      </w:r>
      <w:r w:rsidR="00723264">
        <w:rPr>
          <w:noProof/>
          <w:lang w:eastAsia="en-US"/>
        </w:rPr>
        <w:fldChar w:fldCharType="begin"/>
      </w:r>
      <w:r w:rsidR="00723264">
        <w:rPr>
          <w:noProof/>
          <w:lang w:eastAsia="en-US"/>
        </w:rPr>
        <w:instrText xml:space="preserve"> REF _Ref367970355 \r \h </w:instrText>
      </w:r>
      <w:r w:rsidR="00723264">
        <w:rPr>
          <w:noProof/>
          <w:lang w:eastAsia="en-US"/>
        </w:rPr>
      </w:r>
      <w:r w:rsidR="00723264">
        <w:rPr>
          <w:noProof/>
          <w:lang w:eastAsia="en-US"/>
        </w:rPr>
        <w:fldChar w:fldCharType="separate"/>
      </w:r>
      <w:r w:rsidR="00723264">
        <w:rPr>
          <w:noProof/>
          <w:lang w:eastAsia="en-US"/>
        </w:rPr>
        <w:t>4</w:t>
      </w:r>
      <w:r w:rsidR="00723264">
        <w:rPr>
          <w:noProof/>
          <w:lang w:eastAsia="en-US"/>
        </w:rPr>
        <w:fldChar w:fldCharType="end"/>
      </w:r>
      <w:r w:rsidR="00723264">
        <w:rPr>
          <w:noProof/>
          <w:lang w:eastAsia="en-US"/>
        </w:rPr>
        <w:t>) to Trill via On() messages. This triggers query processing and results in output being pushed as it is produced to result observers.</w:t>
      </w:r>
    </w:p>
    <w:p w14:paraId="3A6CEE7F" w14:textId="0C3F23B8" w:rsidR="001E636C" w:rsidRDefault="001E636C" w:rsidP="00FE55D0">
      <w:pPr>
        <w:jc w:val="both"/>
        <w:rPr>
          <w:noProof/>
          <w:lang w:eastAsia="en-US"/>
        </w:rPr>
      </w:pPr>
      <w:r>
        <w:rPr>
          <w:noProof/>
          <w:lang w:eastAsia="en-US"/>
        </w:rPr>
        <w:t>Trill operators are supported by memory pool management interfaces that allow re-use of messages and data structures within the engine in order to reduce the cost of .NET allocation and GC. It also provides fast data structures such as FastDictionary and blocking concurrent queues to enable high performance. Finally, it incudes techniques to effectively scale out computation to multiple cores using a special version of GroupApply or using a more general scheduler design for operators.</w:t>
      </w:r>
    </w:p>
    <w:p w14:paraId="2A9E12FD" w14:textId="77777777" w:rsidR="00723264" w:rsidRDefault="00723264" w:rsidP="00723264">
      <w:pPr>
        <w:keepNext/>
        <w:jc w:val="both"/>
      </w:pPr>
      <w:r>
        <w:rPr>
          <w:noProof/>
          <w:lang w:eastAsia="en-US"/>
        </w:rPr>
        <w:lastRenderedPageBreak/>
        <mc:AlternateContent>
          <mc:Choice Requires="wpc">
            <w:drawing>
              <wp:inline distT="0" distB="0" distL="0" distR="0" wp14:anchorId="55BBDB0F" wp14:editId="38029FD5">
                <wp:extent cx="6400800" cy="2486025"/>
                <wp:effectExtent l="0" t="0" r="0" b="9525"/>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 name="Text Box 26"/>
                        <wps:cNvSpPr txBox="1"/>
                        <wps:spPr>
                          <a:xfrm>
                            <a:off x="3231680" y="172543"/>
                            <a:ext cx="1234631" cy="5439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7350F4" w14:textId="77777777" w:rsidR="00723264" w:rsidRDefault="00723264" w:rsidP="00723264">
                              <w:pPr>
                                <w:spacing w:line="192" w:lineRule="auto"/>
                              </w:pPr>
                              <w:r>
                                <w:t>Query Specification</w:t>
                              </w:r>
                            </w:p>
                            <w:p w14:paraId="73F58C29" w14:textId="77777777" w:rsidR="00723264" w:rsidRDefault="00723264" w:rsidP="00723264">
                              <w:pPr>
                                <w:spacing w:line="192" w:lineRule="auto"/>
                              </w:pPr>
                              <w:r>
                                <w:t>(.NET / LINQ)</w:t>
                              </w:r>
                            </w:p>
                          </w:txbxContent>
                        </wps:txbx>
                        <wps:bodyPr rot="0" spcFirstLastPara="0" vertOverflow="overflow" horzOverflow="overflow" vert="horz" wrap="none" lIns="61373" tIns="30686" rIns="61373" bIns="30686" numCol="1" spcCol="0" rtlCol="0" fromWordArt="0" anchor="t" anchorCtr="0" forceAA="0" compatLnSpc="1">
                          <a:prstTxWarp prst="textNoShape">
                            <a:avLst/>
                          </a:prstTxWarp>
                          <a:spAutoFit/>
                        </wps:bodyPr>
                      </wps:wsp>
                      <wps:wsp>
                        <wps:cNvPr id="31" name="Rectangle 31"/>
                        <wps:cNvSpPr/>
                        <wps:spPr>
                          <a:xfrm>
                            <a:off x="2380242" y="569048"/>
                            <a:ext cx="1663098" cy="278677"/>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2E0EF3D6" w14:textId="679914BD" w:rsidR="00723264" w:rsidRDefault="00723264" w:rsidP="00723264">
                              <w:pPr>
                                <w:jc w:val="center"/>
                              </w:pPr>
                              <w:r>
                                <w:t>Logical Query Plan</w:t>
                              </w:r>
                            </w:p>
                          </w:txbxContent>
                        </wps:txbx>
                        <wps:bodyPr rot="0" spcFirstLastPara="0" vertOverflow="overflow" horzOverflow="overflow" vert="horz" wrap="square" lIns="61373" tIns="30686" rIns="61373" bIns="30686" numCol="1" spcCol="0" rtlCol="0" fromWordArt="0" anchor="ctr" anchorCtr="0" forceAA="0" compatLnSpc="1">
                          <a:prstTxWarp prst="textNoShape">
                            <a:avLst/>
                          </a:prstTxWarp>
                          <a:noAutofit/>
                        </wps:bodyPr>
                      </wps:wsp>
                      <wps:wsp>
                        <wps:cNvPr id="25" name="Down Arrow 25"/>
                        <wps:cNvSpPr/>
                        <wps:spPr>
                          <a:xfrm>
                            <a:off x="3001406" y="198323"/>
                            <a:ext cx="185499" cy="28784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61373" tIns="30686" rIns="61373" bIns="30686" numCol="1" spcCol="0" rtlCol="0" fromWordArt="0" anchor="ctr" anchorCtr="0" forceAA="0" compatLnSpc="1">
                          <a:prstTxWarp prst="textNoShape">
                            <a:avLst/>
                          </a:prstTxWarp>
                          <a:noAutofit/>
                        </wps:bodyPr>
                      </wps:wsp>
                      <wps:wsp>
                        <wps:cNvPr id="34" name="Down Arrow 34"/>
                        <wps:cNvSpPr/>
                        <wps:spPr>
                          <a:xfrm>
                            <a:off x="3001406" y="945291"/>
                            <a:ext cx="185499" cy="28784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61373" tIns="30686" rIns="61373" bIns="30686" numCol="1" spcCol="0" rtlCol="0" fromWordArt="0" anchor="ctr" anchorCtr="0" forceAA="0" compatLnSpc="1">
                          <a:prstTxWarp prst="textNoShape">
                            <a:avLst/>
                          </a:prstTxWarp>
                          <a:noAutofit/>
                        </wps:bodyPr>
                      </wps:wsp>
                      <wps:wsp>
                        <wps:cNvPr id="35" name="Text Box 35"/>
                        <wps:cNvSpPr txBox="1"/>
                        <wps:spPr>
                          <a:xfrm>
                            <a:off x="3207840" y="933480"/>
                            <a:ext cx="859346" cy="3407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EDAAE" w14:textId="77777777" w:rsidR="00723264" w:rsidRDefault="00723264" w:rsidP="00723264">
                              <w:pPr>
                                <w:spacing w:after="0" w:line="192" w:lineRule="auto"/>
                              </w:pPr>
                              <w:r>
                                <w:t>Physical Plan</w:t>
                              </w:r>
                            </w:p>
                            <w:p w14:paraId="0EAD24CC" w14:textId="0227FB9D" w:rsidR="00723264" w:rsidRDefault="00723264" w:rsidP="00723264">
                              <w:pPr>
                                <w:spacing w:after="0" w:line="192" w:lineRule="auto"/>
                              </w:pPr>
                              <w:r>
                                <w:t>Generation</w:t>
                              </w:r>
                            </w:p>
                          </w:txbxContent>
                        </wps:txbx>
                        <wps:bodyPr rot="0" spcFirstLastPara="0" vertOverflow="overflow" horzOverflow="overflow" vert="horz" wrap="none" lIns="61373" tIns="30686" rIns="61373" bIns="30686" numCol="1" spcCol="0" rtlCol="0" fromWordArt="0" anchor="t" anchorCtr="0" forceAA="0" compatLnSpc="1">
                          <a:prstTxWarp prst="textNoShape">
                            <a:avLst/>
                          </a:prstTxWarp>
                          <a:spAutoFit/>
                        </wps:bodyPr>
                      </wps:wsp>
                      <wps:wsp>
                        <wps:cNvPr id="30" name="Rectangle 30"/>
                        <wps:cNvSpPr/>
                        <wps:spPr>
                          <a:xfrm>
                            <a:off x="2339013" y="1304924"/>
                            <a:ext cx="1663098" cy="25968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696799" w14:textId="77777777" w:rsidR="00723264" w:rsidRDefault="00723264" w:rsidP="00723264">
                              <w:pPr>
                                <w:jc w:val="center"/>
                              </w:pPr>
                              <w:r>
                                <w:t>Physical Operator DAG</w:t>
                              </w:r>
                            </w:p>
                          </w:txbxContent>
                        </wps:txbx>
                        <wps:bodyPr rot="0" spcFirstLastPara="0" vertOverflow="overflow" horzOverflow="overflow" vert="horz" wrap="square" lIns="61373" tIns="30686" rIns="61373" bIns="30686" numCol="1" spcCol="0" rtlCol="0" fromWordArt="0" anchor="ctr" anchorCtr="0" forceAA="0" compatLnSpc="1">
                          <a:prstTxWarp prst="textNoShape">
                            <a:avLst/>
                          </a:prstTxWarp>
                          <a:noAutofit/>
                        </wps:bodyPr>
                      </wps:wsp>
                      <wps:wsp>
                        <wps:cNvPr id="38" name="Rectangle 38"/>
                        <wps:cNvSpPr/>
                        <wps:spPr>
                          <a:xfrm>
                            <a:off x="65667" y="617766"/>
                            <a:ext cx="1401183" cy="259687"/>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1DB828FC" w14:textId="77777777" w:rsidR="00723264" w:rsidRDefault="00723264" w:rsidP="00723264">
                              <w:pPr>
                                <w:jc w:val="center"/>
                              </w:pPr>
                              <w:r>
                                <w:t>Input Observables</w:t>
                              </w:r>
                            </w:p>
                          </w:txbxContent>
                        </wps:txbx>
                        <wps:bodyPr rot="0" spcFirstLastPara="0" vertOverflow="overflow" horzOverflow="overflow" vert="horz" wrap="square" lIns="61373" tIns="30686" rIns="61373" bIns="30686" numCol="1" spcCol="0" rtlCol="0" fromWordArt="0" anchor="ctr" anchorCtr="0" forceAA="0" compatLnSpc="1">
                          <a:prstTxWarp prst="textNoShape">
                            <a:avLst/>
                          </a:prstTxWarp>
                          <a:noAutofit/>
                        </wps:bodyPr>
                      </wps:wsp>
                      <wps:wsp>
                        <wps:cNvPr id="39" name="Rectangle 39"/>
                        <wps:cNvSpPr/>
                        <wps:spPr>
                          <a:xfrm>
                            <a:off x="418092" y="1306725"/>
                            <a:ext cx="1096383" cy="25968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D08FB34" w14:textId="77777777" w:rsidR="00723264" w:rsidRDefault="00723264" w:rsidP="00723264">
                              <w:pPr>
                                <w:jc w:val="center"/>
                              </w:pPr>
                              <w:r>
                                <w:t>Input Observers</w:t>
                              </w:r>
                            </w:p>
                          </w:txbxContent>
                        </wps:txbx>
                        <wps:bodyPr rot="0" spcFirstLastPara="0" vertOverflow="overflow" horzOverflow="overflow" vert="horz" wrap="square" lIns="61373" tIns="30686" rIns="61373" bIns="30686" numCol="1" spcCol="0" rtlCol="0" fromWordArt="0" anchor="ctr" anchorCtr="0" forceAA="0" compatLnSpc="1">
                          <a:prstTxWarp prst="textNoShape">
                            <a:avLst/>
                          </a:prstTxWarp>
                          <a:noAutofit/>
                        </wps:bodyPr>
                      </wps:wsp>
                      <wps:wsp>
                        <wps:cNvPr id="41" name="Rectangle 41"/>
                        <wps:cNvSpPr/>
                        <wps:spPr>
                          <a:xfrm>
                            <a:off x="4894842" y="600479"/>
                            <a:ext cx="1401183" cy="259687"/>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1C99C173" w14:textId="77777777" w:rsidR="00723264" w:rsidRDefault="00723264" w:rsidP="00723264">
                              <w:pPr>
                                <w:jc w:val="center"/>
                              </w:pPr>
                              <w:r>
                                <w:t>Output Observables</w:t>
                              </w:r>
                            </w:p>
                          </w:txbxContent>
                        </wps:txbx>
                        <wps:bodyPr rot="0" spcFirstLastPara="0" vertOverflow="overflow" horzOverflow="overflow" vert="horz" wrap="square" lIns="61373" tIns="30686" rIns="61373" bIns="30686" numCol="1" spcCol="0" rtlCol="0" fromWordArt="0" anchor="ctr" anchorCtr="0" forceAA="0" compatLnSpc="1">
                          <a:prstTxWarp prst="textNoShape">
                            <a:avLst/>
                          </a:prstTxWarp>
                          <a:noAutofit/>
                        </wps:bodyPr>
                      </wps:wsp>
                      <wps:wsp>
                        <wps:cNvPr id="42" name="Rectangle 42"/>
                        <wps:cNvSpPr/>
                        <wps:spPr>
                          <a:xfrm>
                            <a:off x="4981575" y="1306647"/>
                            <a:ext cx="1190625" cy="25968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19F1E29" w14:textId="77777777" w:rsidR="00723264" w:rsidRDefault="00723264" w:rsidP="00723264">
                              <w:pPr>
                                <w:jc w:val="center"/>
                              </w:pPr>
                              <w:r>
                                <w:t>Output Observers</w:t>
                              </w:r>
                            </w:p>
                          </w:txbxContent>
                        </wps:txbx>
                        <wps:bodyPr rot="0" spcFirstLastPara="0" vertOverflow="overflow" horzOverflow="overflow" vert="horz" wrap="square" lIns="61373" tIns="30686" rIns="61373" bIns="30686" numCol="1" spcCol="0" rtlCol="0" fromWordArt="0" anchor="ctr" anchorCtr="0" forceAA="0" compatLnSpc="1">
                          <a:prstTxWarp prst="textNoShape">
                            <a:avLst/>
                          </a:prstTxWarp>
                          <a:noAutofit/>
                        </wps:bodyPr>
                      </wps:wsp>
                      <wps:wsp>
                        <wps:cNvPr id="28" name="Right Arrow 28"/>
                        <wps:cNvSpPr/>
                        <wps:spPr>
                          <a:xfrm>
                            <a:off x="1724025" y="1362075"/>
                            <a:ext cx="457200" cy="1714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ight Arrow 44"/>
                        <wps:cNvSpPr/>
                        <wps:spPr>
                          <a:xfrm>
                            <a:off x="4304292" y="1373454"/>
                            <a:ext cx="457200" cy="1714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231363" y="1587975"/>
                            <a:ext cx="1138746" cy="3407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4EC60" w14:textId="77777777" w:rsidR="00723264" w:rsidRDefault="00723264" w:rsidP="004D10F6">
                              <w:pPr>
                                <w:spacing w:after="0" w:line="192" w:lineRule="auto"/>
                              </w:pPr>
                              <w:r>
                                <w:t>Data Batches</w:t>
                              </w:r>
                            </w:p>
                            <w:p w14:paraId="34FD04C7" w14:textId="77777777" w:rsidR="00723264" w:rsidRDefault="00723264" w:rsidP="004D10F6">
                              <w:pPr>
                                <w:spacing w:after="0" w:line="192" w:lineRule="auto"/>
                              </w:pPr>
                              <w:r>
                                <w:t>Control Messages</w:t>
                              </w:r>
                            </w:p>
                          </w:txbxContent>
                        </wps:txbx>
                        <wps:bodyPr rot="0" spcFirstLastPara="0" vertOverflow="overflow" horzOverflow="overflow" vert="horz" wrap="none" lIns="61373" tIns="30686" rIns="61373" bIns="30686" numCol="1" spcCol="0" rtlCol="0" fromWordArt="0" anchor="t" anchorCtr="0" forceAA="0" compatLnSpc="1">
                          <a:prstTxWarp prst="textNoShape">
                            <a:avLst/>
                          </a:prstTxWarp>
                          <a:spAutoFit/>
                        </wps:bodyPr>
                      </wps:wsp>
                      <wps:wsp>
                        <wps:cNvPr id="46" name="Text Box 46"/>
                        <wps:cNvSpPr txBox="1"/>
                        <wps:spPr>
                          <a:xfrm>
                            <a:off x="4225057" y="1597500"/>
                            <a:ext cx="1138746" cy="3407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AD2154" w14:textId="77777777" w:rsidR="00723264" w:rsidRDefault="00723264" w:rsidP="004D10F6">
                              <w:pPr>
                                <w:spacing w:after="0" w:line="192" w:lineRule="auto"/>
                              </w:pPr>
                              <w:r>
                                <w:t>Data Batches</w:t>
                              </w:r>
                            </w:p>
                            <w:p w14:paraId="31E487F5" w14:textId="77777777" w:rsidR="00723264" w:rsidRDefault="00723264" w:rsidP="004D10F6">
                              <w:pPr>
                                <w:spacing w:after="0" w:line="192" w:lineRule="auto"/>
                              </w:pPr>
                              <w:r>
                                <w:t>Control Messages</w:t>
                              </w:r>
                            </w:p>
                          </w:txbxContent>
                        </wps:txbx>
                        <wps:bodyPr rot="0" spcFirstLastPara="0" vertOverflow="overflow" horzOverflow="overflow" vert="horz" wrap="none" lIns="61373" tIns="30686" rIns="61373" bIns="30686" numCol="1" spcCol="0" rtlCol="0" fromWordArt="0" anchor="t" anchorCtr="0" forceAA="0" compatLnSpc="1">
                          <a:prstTxWarp prst="textNoShape">
                            <a:avLst/>
                          </a:prstTxWarp>
                          <a:spAutoFit/>
                        </wps:bodyPr>
                      </wps:wsp>
                      <wps:wsp>
                        <wps:cNvPr id="47" name="Down Arrow 47"/>
                        <wps:cNvSpPr/>
                        <wps:spPr>
                          <a:xfrm>
                            <a:off x="743981" y="947274"/>
                            <a:ext cx="185499" cy="28784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61373" tIns="30686" rIns="61373" bIns="30686" numCol="1" spcCol="0" rtlCol="0" fromWordArt="0" anchor="ctr" anchorCtr="0" forceAA="0" compatLnSpc="1">
                          <a:prstTxWarp prst="textNoShape">
                            <a:avLst/>
                          </a:prstTxWarp>
                          <a:noAutofit/>
                        </wps:bodyPr>
                      </wps:wsp>
                      <wps:wsp>
                        <wps:cNvPr id="48" name="Down Arrow 48"/>
                        <wps:cNvSpPr/>
                        <wps:spPr>
                          <a:xfrm>
                            <a:off x="5458856" y="956799"/>
                            <a:ext cx="185499" cy="28784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61373" tIns="30686" rIns="61373" bIns="30686" numCol="1" spcCol="0" rtlCol="0" fromWordArt="0" anchor="ctr" anchorCtr="0" forceAA="0" compatLnSpc="1">
                          <a:prstTxWarp prst="textNoShape">
                            <a:avLst/>
                          </a:prstTxWarp>
                          <a:noAutofit/>
                        </wps:bodyPr>
                      </wps:wsp>
                      <wps:wsp>
                        <wps:cNvPr id="29" name="Straight Arrow Connector 29"/>
                        <wps:cNvCnPr/>
                        <wps:spPr>
                          <a:xfrm flipH="1">
                            <a:off x="1514530" y="819150"/>
                            <a:ext cx="771525" cy="9525"/>
                          </a:xfrm>
                          <a:prstGeom prst="straightConnector1">
                            <a:avLst/>
                          </a:prstGeom>
                          <a:ln>
                            <a:tailEnd type="triangle"/>
                          </a:ln>
                        </wps:spPr>
                        <wps:style>
                          <a:lnRef idx="1">
                            <a:schemeClr val="accent3"/>
                          </a:lnRef>
                          <a:fillRef idx="3">
                            <a:schemeClr val="accent3"/>
                          </a:fillRef>
                          <a:effectRef idx="2">
                            <a:schemeClr val="accent3"/>
                          </a:effectRef>
                          <a:fontRef idx="minor">
                            <a:schemeClr val="lt1"/>
                          </a:fontRef>
                        </wps:style>
                        <wps:bodyPr/>
                      </wps:wsp>
                      <wps:wsp>
                        <wps:cNvPr id="33" name="Text Box 33"/>
                        <wps:cNvSpPr txBox="1"/>
                        <wps:spPr>
                          <a:xfrm>
                            <a:off x="4067186" y="457200"/>
                            <a:ext cx="8223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07FD2" w14:textId="77777777" w:rsidR="00723264" w:rsidRPr="00112503" w:rsidRDefault="00723264" w:rsidP="00723264">
                              <w:pPr>
                                <w:rPr>
                                  <w:color w:val="14415C" w:themeColor="accent3" w:themeShade="BF"/>
                                </w:rPr>
                              </w:pPr>
                              <w:proofErr w:type="gramStart"/>
                              <w:r w:rsidRPr="00112503">
                                <w:rPr>
                                  <w:color w:val="14415C" w:themeColor="accent3" w:themeShade="BF"/>
                                </w:rPr>
                                <w:t>Subscribe(</w:t>
                              </w:r>
                              <w:proofErr w:type="gramEnd"/>
                              <w:r w:rsidRPr="00112503">
                                <w:rPr>
                                  <w:color w:val="14415C" w:themeColor="accent3" w:themeShade="BF"/>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54"/>
                        <wps:cNvSpPr txBox="1"/>
                        <wps:spPr>
                          <a:xfrm>
                            <a:off x="1539067" y="524968"/>
                            <a:ext cx="8223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746F81" w14:textId="77777777" w:rsidR="00723264" w:rsidRPr="00112503" w:rsidRDefault="00723264" w:rsidP="00723264">
                              <w:pPr>
                                <w:rPr>
                                  <w:color w:val="14415C" w:themeColor="accent3" w:themeShade="BF"/>
                                </w:rPr>
                              </w:pPr>
                              <w:proofErr w:type="gramStart"/>
                              <w:r w:rsidRPr="00112503">
                                <w:rPr>
                                  <w:color w:val="14415C" w:themeColor="accent3" w:themeShade="BF"/>
                                </w:rPr>
                                <w:t>Subscribe(</w:t>
                              </w:r>
                              <w:proofErr w:type="gramEnd"/>
                              <w:r w:rsidRPr="00112503">
                                <w:rPr>
                                  <w:color w:val="14415C" w:themeColor="accent3" w:themeShade="BF"/>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5" name="Straight Arrow Connector 55"/>
                        <wps:cNvCnPr/>
                        <wps:spPr>
                          <a:xfrm flipH="1">
                            <a:off x="4053607" y="772618"/>
                            <a:ext cx="771525" cy="9525"/>
                          </a:xfrm>
                          <a:prstGeom prst="straightConnector1">
                            <a:avLst/>
                          </a:prstGeom>
                          <a:ln>
                            <a:tailEnd type="triangle"/>
                          </a:ln>
                        </wps:spPr>
                        <wps:style>
                          <a:lnRef idx="1">
                            <a:schemeClr val="accent3"/>
                          </a:lnRef>
                          <a:fillRef idx="3">
                            <a:schemeClr val="accent3"/>
                          </a:fillRef>
                          <a:effectRef idx="2">
                            <a:schemeClr val="accent3"/>
                          </a:effectRef>
                          <a:fontRef idx="minor">
                            <a:schemeClr val="lt1"/>
                          </a:fontRef>
                        </wps:style>
                        <wps:bodyPr/>
                      </wps:wsp>
                      <wps:wsp>
                        <wps:cNvPr id="40" name="Rectangle 40"/>
                        <wps:cNvSpPr/>
                        <wps:spPr>
                          <a:xfrm>
                            <a:off x="2361392" y="1685925"/>
                            <a:ext cx="698030" cy="44574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494A7FF" w14:textId="457CE8EA" w:rsidR="001E636C" w:rsidRDefault="001E636C" w:rsidP="001E636C">
                              <w:pPr>
                                <w:jc w:val="center"/>
                              </w:pPr>
                              <w:r>
                                <w:t>Memory Pools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152775" y="1685810"/>
                            <a:ext cx="849336" cy="44574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ECB83AB" w14:textId="42B93EC7" w:rsidR="001E636C" w:rsidRDefault="001E636C" w:rsidP="001E636C">
                              <w:pPr>
                                <w:jc w:val="center"/>
                              </w:pPr>
                              <w:r>
                                <w:t>Data Structures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370109" y="2228850"/>
                            <a:ext cx="1649441"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7104D75" w14:textId="74F08180" w:rsidR="001E636C" w:rsidRDefault="001E636C" w:rsidP="001E636C">
                              <w:pPr>
                                <w:jc w:val="center"/>
                              </w:pPr>
                              <w:r>
                                <w:t>Scheduler</w:t>
                              </w:r>
                              <w:r w:rsidR="00112503">
                                <w:t xml:space="preserve"> </w:t>
                              </w:r>
                              <w:r>
                                <w:t>/</w:t>
                              </w:r>
                              <w:r w:rsidR="00112503">
                                <w:t xml:space="preserve"> </w:t>
                              </w:r>
                              <w:r>
                                <w:t>Multi-Core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BBDB0F" id="Canvas 15" o:spid="_x0000_s1026" editas="canvas" style="width:7in;height:195.75pt;mso-position-horizontal-relative:char;mso-position-vertical-relative:line" coordsize="64008,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008;height:24860;visibility:visible;mso-wrap-style:square">
                  <v:fill o:detectmouseclick="t"/>
                  <v:path o:connecttype="none"/>
                </v:shape>
                <v:shapetype id="_x0000_t202" coordsize="21600,21600" o:spt="202" path="m,l,21600r21600,l21600,xe">
                  <v:stroke joinstyle="miter"/>
                  <v:path gradientshapeok="t" o:connecttype="rect"/>
                </v:shapetype>
                <v:shape id="Text Box 26" o:spid="_x0000_s1028" type="#_x0000_t202" style="position:absolute;left:32316;top:1725;width:12347;height:54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" fillcolor="white [3201]" stroked="f" strokeweight=".5pt">
                  <v:textbox style="mso-fit-shape-to-text:t" inset="1.70481mm,.85239mm,1.70481mm,.85239mm">
                    <w:txbxContent>
                      <w:p w14:paraId="457350F4" w14:textId="77777777" w:rsidR="00723264" w:rsidRDefault="00723264" w:rsidP="00723264">
                        <w:pPr>
                          <w:spacing w:line="192" w:lineRule="auto"/>
                        </w:pPr>
                        <w:r>
                          <w:t>Query Specification</w:t>
                        </w:r>
                      </w:p>
                      <w:p w14:paraId="73F58C29" w14:textId="77777777" w:rsidR="00723264" w:rsidRDefault="00723264" w:rsidP="00723264">
                        <w:pPr>
                          <w:spacing w:line="192" w:lineRule="auto"/>
                        </w:pPr>
                        <w:r>
                          <w:t>(.NET / LINQ)</w:t>
                        </w:r>
                      </w:p>
                    </w:txbxContent>
                  </v:textbox>
                </v:shape>
                <v:rect id="Rectangle 31" o:spid="_x0000_s1029" style="position:absolute;left:23802;top:5690;width:16631;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" fillcolor="#1f648e [3030]" strokecolor="#1b587c [3206]" strokeweight=".5pt">
                  <v:fill color2="#1a567a [3174]" rotate="t" colors="0 #4b6e8c;.5 #165981;1 #0e4f76" focus="100%" type="gradient">
                    <o:fill v:ext="view" type="gradientUnscaled"/>
                  </v:fill>
                  <v:textbox inset="1.70481mm,.85239mm,1.70481mm,.85239mm">
                    <w:txbxContent>
                      <w:p w14:paraId="2E0EF3D6" w14:textId="679914BD" w:rsidR="00723264" w:rsidRDefault="00723264" w:rsidP="00723264">
                        <w:pPr>
                          <w:jc w:val="center"/>
                        </w:pPr>
                        <w:r>
                          <w:t>Logical Query Plan</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30" type="#_x0000_t67" style="position:absolute;left:30014;top:1983;width:1855;height:2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" adj="14640" fillcolor="#f07f09 [3204]" strokecolor="#773f04 [1604]" strokeweight="1pt">
                  <v:textbox inset="1.70481mm,.85239mm,1.70481mm,.85239mm"/>
                </v:shape>
                <v:shape id="Down Arrow 34" o:spid="_x0000_s1031" type="#_x0000_t67" style="position:absolute;left:30014;top:9452;width:1855;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" adj="14640" fillcolor="#f07f09 [3204]" strokecolor="#773f04 [1604]" strokeweight="1pt">
                  <v:textbox inset="1.70481mm,.85239mm,1.70481mm,.85239mm"/>
                </v:shape>
                <v:shape id="Text Box 35" o:spid="_x0000_s1032" type="#_x0000_t202" style="position:absolute;left:32078;top:9334;width:8593;height:34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" fillcolor="white [3201]" stroked="f" strokeweight=".5pt">
                  <v:textbox style="mso-fit-shape-to-text:t" inset="1.70481mm,.85239mm,1.70481mm,.85239mm">
                    <w:txbxContent>
                      <w:p w14:paraId="0E4EDAAE" w14:textId="77777777" w:rsidR="00723264" w:rsidRDefault="00723264" w:rsidP="00723264">
                        <w:pPr>
                          <w:spacing w:after="0" w:line="192" w:lineRule="auto"/>
                        </w:pPr>
                        <w:r>
                          <w:t>Physical Plan</w:t>
                        </w:r>
                      </w:p>
                      <w:p w14:paraId="0EAD24CC" w14:textId="0227FB9D" w:rsidR="00723264" w:rsidRDefault="00723264" w:rsidP="00723264">
                        <w:pPr>
                          <w:spacing w:after="0" w:line="192" w:lineRule="auto"/>
                        </w:pPr>
                        <w:r>
                          <w:t>Generation</w:t>
                        </w:r>
                      </w:p>
                    </w:txbxContent>
                  </v:textbox>
                </v:shape>
                <v:rect id="Rectangle 30" o:spid="_x0000_s1033" style="position:absolute;left:23390;top:13049;width:16631;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" fillcolor="#9f2936 [3205]" strokecolor="#4e141a [1605]" strokeweight="1pt">
                  <v:textbox inset="1.70481mm,.85239mm,1.70481mm,.85239mm">
                    <w:txbxContent>
                      <w:p w14:paraId="23696799" w14:textId="77777777" w:rsidR="00723264" w:rsidRDefault="00723264" w:rsidP="00723264">
                        <w:pPr>
                          <w:jc w:val="center"/>
                        </w:pPr>
                        <w:r>
                          <w:t>Physical Operator DAG</w:t>
                        </w:r>
                      </w:p>
                    </w:txbxContent>
                  </v:textbox>
                </v:rect>
                <v:rect id="Rectangle 38" o:spid="_x0000_s1034" style="position:absolute;left:656;top:6177;width:14012;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" fillcolor="#1f648e [3030]" strokecolor="#1b587c [3206]" strokeweight=".5pt">
                  <v:fill color2="#1a567a [3174]" rotate="t" colors="0 #4b6e8c;.5 #165981;1 #0e4f76" focus="100%" type="gradient">
                    <o:fill v:ext="view" type="gradientUnscaled"/>
                  </v:fill>
                  <v:textbox inset="1.70481mm,.85239mm,1.70481mm,.85239mm">
                    <w:txbxContent>
                      <w:p w14:paraId="1DB828FC" w14:textId="77777777" w:rsidR="00723264" w:rsidRDefault="00723264" w:rsidP="00723264">
                        <w:pPr>
                          <w:jc w:val="center"/>
                        </w:pPr>
                        <w:r>
                          <w:t>Input Observables</w:t>
                        </w:r>
                      </w:p>
                    </w:txbxContent>
                  </v:textbox>
                </v:rect>
                <v:rect id="Rectangle 39" o:spid="_x0000_s1035" style="position:absolute;left:4180;top:13067;width:10964;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" fillcolor="#9f2936 [3205]" strokecolor="#4e141a [1605]" strokeweight="1pt">
                  <v:textbox inset="1.70481mm,.85239mm,1.70481mm,.85239mm">
                    <w:txbxContent>
                      <w:p w14:paraId="3D08FB34" w14:textId="77777777" w:rsidR="00723264" w:rsidRDefault="00723264" w:rsidP="00723264">
                        <w:pPr>
                          <w:jc w:val="center"/>
                        </w:pPr>
                        <w:r>
                          <w:t>Input Observers</w:t>
                        </w:r>
                      </w:p>
                    </w:txbxContent>
                  </v:textbox>
                </v:rect>
                <v:rect id="Rectangle 41" o:spid="_x0000_s1036" style="position:absolute;left:48948;top:6004;width:14012;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" fillcolor="#1f648e [3030]" strokecolor="#1b587c [3206]" strokeweight=".5pt">
                  <v:fill color2="#1a567a [3174]" rotate="t" colors="0 #4b6e8c;.5 #165981;1 #0e4f76" focus="100%" type="gradient">
                    <o:fill v:ext="view" type="gradientUnscaled"/>
                  </v:fill>
                  <v:textbox inset="1.70481mm,.85239mm,1.70481mm,.85239mm">
                    <w:txbxContent>
                      <w:p w14:paraId="1C99C173" w14:textId="77777777" w:rsidR="00723264" w:rsidRDefault="00723264" w:rsidP="00723264">
                        <w:pPr>
                          <w:jc w:val="center"/>
                        </w:pPr>
                        <w:r>
                          <w:t>Output Observables</w:t>
                        </w:r>
                      </w:p>
                    </w:txbxContent>
                  </v:textbox>
                </v:rect>
                <v:rect id="Rectangle 42" o:spid="_x0000_s1037" style="position:absolute;left:49815;top:13066;width:11907;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" fillcolor="#9f2936 [3205]" strokecolor="#4e141a [1605]" strokeweight="1pt">
                  <v:textbox inset="1.70481mm,.85239mm,1.70481mm,.85239mm">
                    <w:txbxContent>
                      <w:p w14:paraId="519F1E29" w14:textId="77777777" w:rsidR="00723264" w:rsidRDefault="00723264" w:rsidP="00723264">
                        <w:pPr>
                          <w:jc w:val="center"/>
                        </w:pPr>
                        <w:r>
                          <w:t>Output Observers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38" type="#_x0000_t13" style="position:absolute;left:17240;top:13620;width:457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" adj="17550" fillcolor="#9f2936 [3205]" strokecolor="#4e141a [1605]" strokeweight="1pt"/>
                <v:shape id="Right Arrow 44" o:spid="_x0000_s1039" type="#_x0000_t13" style="position:absolute;left:43042;top:13734;width:457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" adj="17550" fillcolor="#9f2936 [3205]" strokecolor="#4e141a [1605]" strokeweight="1pt"/>
                <v:shape id="Text Box 45" o:spid="_x0000_s1040" type="#_x0000_t202" style="position:absolute;left:12313;top:15879;width:11388;height:34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" fillcolor="white [3201]" stroked="f" strokeweight=".5pt">
                  <v:textbox style="mso-fit-shape-to-text:t" inset="1.70481mm,.85239mm,1.70481mm,.85239mm">
                    <w:txbxContent>
                      <w:p w14:paraId="6054EC60" w14:textId="77777777" w:rsidR="00723264" w:rsidRDefault="00723264" w:rsidP="004D10F6">
                        <w:pPr>
                          <w:spacing w:after="0" w:line="192" w:lineRule="auto"/>
                        </w:pPr>
                        <w:r>
                          <w:t>Data Batches</w:t>
                        </w:r>
                      </w:p>
                      <w:p w14:paraId="34FD04C7" w14:textId="77777777" w:rsidR="00723264" w:rsidRDefault="00723264" w:rsidP="004D10F6">
                        <w:pPr>
                          <w:spacing w:after="0" w:line="192" w:lineRule="auto"/>
                        </w:pPr>
                        <w:r>
                          <w:t>Control Messages</w:t>
                        </w:r>
                      </w:p>
                    </w:txbxContent>
                  </v:textbox>
                </v:shape>
                <v:shape id="Text Box 46" o:spid="_x0000_s1041" type="#_x0000_t202" style="position:absolute;left:42250;top:15975;width:11388;height:3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" fillcolor="white [3201]" stroked="f" strokeweight=".5pt">
                  <v:textbox style="mso-fit-shape-to-text:t" inset="1.70481mm,.85239mm,1.70481mm,.85239mm">
                    <w:txbxContent>
                      <w:p w14:paraId="69AD2154" w14:textId="77777777" w:rsidR="00723264" w:rsidRDefault="00723264" w:rsidP="004D10F6">
                        <w:pPr>
                          <w:spacing w:after="0" w:line="192" w:lineRule="auto"/>
                        </w:pPr>
                        <w:r>
                          <w:t>Data Batches</w:t>
                        </w:r>
                      </w:p>
                      <w:p w14:paraId="31E487F5" w14:textId="77777777" w:rsidR="00723264" w:rsidRDefault="00723264" w:rsidP="004D10F6">
                        <w:pPr>
                          <w:spacing w:after="0" w:line="192" w:lineRule="auto"/>
                        </w:pPr>
                        <w:r>
                          <w:t>Control Messages</w:t>
                        </w:r>
                      </w:p>
                    </w:txbxContent>
                  </v:textbox>
                </v:shape>
                <v:shape id="Down Arrow 47" o:spid="_x0000_s1042" type="#_x0000_t67" style="position:absolute;left:7439;top:9472;width:1855;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" adj="14640" fillcolor="#f07f09 [3204]" strokecolor="#773f04 [1604]" strokeweight="1pt">
                  <v:textbox inset="1.70481mm,.85239mm,1.70481mm,.85239mm"/>
                </v:shape>
                <v:shape id="Down Arrow 48" o:spid="_x0000_s1043" type="#_x0000_t67" style="position:absolute;left:54588;top:9567;width:1855;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" adj="14640" fillcolor="#f07f09 [3204]" strokecolor="#773f04 [1604]" strokeweight="1pt">
                  <v:textbox inset="1.70481mm,.85239mm,1.70481mm,.85239mm"/>
                </v:shape>
                <v:shapetype id="_x0000_t32" coordsize="21600,21600" o:spt="32" o:oned="t" path="m,l21600,21600e" filled="f">
                  <v:path arrowok="t" fillok="f" o:connecttype="none"/>
                  <o:lock v:ext="edit" shapetype="t"/>
                </v:shapetype>
                <v:shape id="Straight Arrow Connector 29" o:spid="_x0000_s1044" type="#_x0000_t32" style="position:absolute;left:15145;top:8191;width:7715;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" filled="t" fillcolor="#1f648e [3030]" strokecolor="#1b587c [3206]" strokeweight=".5pt">
                  <v:fill color2="#1a567a [3174]" rotate="t" colors="0 #4b6e8c;.5 #165981;1 #0e4f76" focus="100%" type="gradient">
                    <o:fill v:ext="view" type="gradientUnscaled"/>
                  </v:fill>
                  <v:stroke endarrow="block" joinstyle="miter"/>
                </v:shape>
                <v:shape id="Text Box 33" o:spid="_x0000_s1045" type="#_x0000_t202" style="position:absolute;left:40671;top:4572;width:8224;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14:paraId="27407FD2" w14:textId="77777777" w:rsidR="00723264" w:rsidRPr="00112503" w:rsidRDefault="00723264" w:rsidP="00723264">
                        <w:pPr>
                          <w:rPr>
                            <w:color w:val="14415C" w:themeColor="accent3" w:themeShade="BF"/>
                          </w:rPr>
                        </w:pPr>
                        <w:proofErr w:type="gramStart"/>
                        <w:r w:rsidRPr="00112503">
                          <w:rPr>
                            <w:color w:val="14415C" w:themeColor="accent3" w:themeShade="BF"/>
                          </w:rPr>
                          <w:t>Subscribe(</w:t>
                        </w:r>
                        <w:proofErr w:type="gramEnd"/>
                        <w:r w:rsidRPr="00112503">
                          <w:rPr>
                            <w:color w:val="14415C" w:themeColor="accent3" w:themeShade="BF"/>
                          </w:rPr>
                          <w:t>)</w:t>
                        </w:r>
                      </w:p>
                    </w:txbxContent>
                  </v:textbox>
                </v:shape>
                <v:shape id="Text Box 54" o:spid="_x0000_s1046" type="#_x0000_t202" style="position:absolute;left:15390;top:5249;width:8223;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" fillcolor="white [3201]" stroked="f" strokeweight=".5pt">
                  <v:textbox>
                    <w:txbxContent>
                      <w:p w14:paraId="70746F81" w14:textId="77777777" w:rsidR="00723264" w:rsidRPr="00112503" w:rsidRDefault="00723264" w:rsidP="00723264">
                        <w:pPr>
                          <w:rPr>
                            <w:color w:val="14415C" w:themeColor="accent3" w:themeShade="BF"/>
                          </w:rPr>
                        </w:pPr>
                        <w:proofErr w:type="gramStart"/>
                        <w:r w:rsidRPr="00112503">
                          <w:rPr>
                            <w:color w:val="14415C" w:themeColor="accent3" w:themeShade="BF"/>
                          </w:rPr>
                          <w:t>Subscribe(</w:t>
                        </w:r>
                        <w:proofErr w:type="gramEnd"/>
                        <w:r w:rsidRPr="00112503">
                          <w:rPr>
                            <w:color w:val="14415C" w:themeColor="accent3" w:themeShade="BF"/>
                          </w:rPr>
                          <w:t>)</w:t>
                        </w:r>
                      </w:p>
                    </w:txbxContent>
                  </v:textbox>
                </v:shape>
                <v:shape id="Straight Arrow Connector 55" o:spid="_x0000_s1047" type="#_x0000_t32" style="position:absolute;left:40536;top:7726;width:7715;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" filled="t" fillcolor="#1f648e [3030]" strokecolor="#1b587c [3206]" strokeweight=".5pt">
                  <v:fill color2="#1a567a [3174]" rotate="t" colors="0 #4b6e8c;.5 #165981;1 #0e4f76" focus="100%" type="gradient">
                    <o:fill v:ext="view" type="gradientUnscaled"/>
                  </v:fill>
                  <v:stroke endarrow="block" joinstyle="miter"/>
                </v:shape>
                <v:rect id="Rectangle 40" o:spid="_x0000_s1048" style="position:absolute;left:23613;top:16859;width:6981;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" fillcolor="#c19859 [3209]" strokecolor="#664c26 [1609]" strokeweight="1pt">
                  <v:textbox>
                    <w:txbxContent>
                      <w:p w14:paraId="6494A7FF" w14:textId="457CE8EA" w:rsidR="001E636C" w:rsidRDefault="001E636C" w:rsidP="001E636C">
                        <w:pPr>
                          <w:jc w:val="center"/>
                        </w:pPr>
                        <w:r>
                          <w:t>Memory Pools</w:t>
                        </w:r>
                      </w:p>
                    </w:txbxContent>
                  </v:textbox>
                </v:rect>
                <v:rect id="Rectangle 57" o:spid="_x0000_s1049" style="position:absolute;left:31527;top:16858;width:8494;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" fillcolor="#c19859 [3209]" strokecolor="#664c26 [1609]" strokeweight="1pt">
                  <v:textbox>
                    <w:txbxContent>
                      <w:p w14:paraId="2ECB83AB" w14:textId="42B93EC7" w:rsidR="001E636C" w:rsidRDefault="001E636C" w:rsidP="001E636C">
                        <w:pPr>
                          <w:jc w:val="center"/>
                        </w:pPr>
                        <w:r>
                          <w:t>Data Structures</w:t>
                        </w:r>
                      </w:p>
                    </w:txbxContent>
                  </v:textbox>
                </v:rect>
                <v:rect id="Rectangle 43" o:spid="_x0000_s1050" style="position:absolute;left:23701;top:22288;width:16494;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" fillcolor="#c19859 [3209]" strokecolor="#664c26 [1609]" strokeweight="1pt">
                  <v:textbox>
                    <w:txbxContent>
                      <w:p w14:paraId="57104D75" w14:textId="74F08180" w:rsidR="001E636C" w:rsidRDefault="001E636C" w:rsidP="001E636C">
                        <w:pPr>
                          <w:jc w:val="center"/>
                        </w:pPr>
                        <w:r>
                          <w:t>Scheduler</w:t>
                        </w:r>
                        <w:r w:rsidR="00112503">
                          <w:t xml:space="preserve"> </w:t>
                        </w:r>
                        <w:r>
                          <w:t>/</w:t>
                        </w:r>
                        <w:r w:rsidR="00112503">
                          <w:t xml:space="preserve"> </w:t>
                        </w:r>
                        <w:r>
                          <w:t>Multi-Core</w:t>
                        </w:r>
                      </w:p>
                    </w:txbxContent>
                  </v:textbox>
                </v:rect>
                <w10:anchorlock/>
              </v:group>
            </w:pict>
          </mc:Fallback>
        </mc:AlternateContent>
      </w:r>
    </w:p>
    <w:p w14:paraId="0D4B4FA0" w14:textId="22A3B13C" w:rsidR="00723264" w:rsidRDefault="00723264" w:rsidP="00723264">
      <w:pPr>
        <w:pStyle w:val="Caption"/>
        <w:jc w:val="center"/>
      </w:pPr>
      <w:bookmarkStart w:id="1" w:name="_Ref367969948"/>
      <w:r>
        <w:t xml:space="preserve">Figure </w:t>
      </w:r>
      <w:r w:rsidR="004A705B">
        <w:fldChar w:fldCharType="begin"/>
      </w:r>
      <w:r w:rsidR="004A705B">
        <w:instrText xml:space="preserve"> SEQ Figure \* ARABIC </w:instrText>
      </w:r>
      <w:r w:rsidR="004A705B">
        <w:fldChar w:fldCharType="separate"/>
      </w:r>
      <w:r w:rsidR="002A254B">
        <w:rPr>
          <w:noProof/>
        </w:rPr>
        <w:t>2</w:t>
      </w:r>
      <w:r w:rsidR="004A705B">
        <w:rPr>
          <w:noProof/>
        </w:rPr>
        <w:fldChar w:fldCharType="end"/>
      </w:r>
      <w:bookmarkEnd w:id="1"/>
      <w:r>
        <w:t>: Trill System Architecture</w:t>
      </w:r>
    </w:p>
    <w:p w14:paraId="46DE90DD" w14:textId="2453F4D9" w:rsidR="000D7C5E" w:rsidRDefault="000D7C5E" w:rsidP="00FE55D0">
      <w:pPr>
        <w:pStyle w:val="Heading1"/>
        <w:jc w:val="both"/>
      </w:pPr>
      <w:bookmarkStart w:id="2" w:name="_Ref367970355"/>
      <w:r>
        <w:t>D</w:t>
      </w:r>
      <w:r w:rsidR="00245743">
        <w:t xml:space="preserve">ata Organization, </w:t>
      </w:r>
      <w:r>
        <w:t>Layout</w:t>
      </w:r>
      <w:r w:rsidR="00245743">
        <w:t>, and Memory Usage</w:t>
      </w:r>
      <w:r>
        <w:t xml:space="preserve"> in Trill</w:t>
      </w:r>
      <w:bookmarkEnd w:id="2"/>
    </w:p>
    <w:p w14:paraId="00BCDE1E" w14:textId="77777777" w:rsidR="000262EB" w:rsidRDefault="000262EB" w:rsidP="00FE55D0">
      <w:pPr>
        <w:pStyle w:val="Heading2"/>
        <w:jc w:val="both"/>
      </w:pPr>
      <w:bookmarkStart w:id="3" w:name="_Ref367372351"/>
      <w:r>
        <w:t>Messages</w:t>
      </w:r>
      <w:bookmarkEnd w:id="3"/>
    </w:p>
    <w:p w14:paraId="131A1245" w14:textId="68A1CDBB" w:rsidR="000D7C5E" w:rsidRDefault="00245743" w:rsidP="00FE55D0">
      <w:pPr>
        <w:jc w:val="both"/>
      </w:pPr>
      <w:r>
        <w:t>As mentioned earlier, d</w:t>
      </w:r>
      <w:r w:rsidR="00933238">
        <w:t>ata is Trill is organized</w:t>
      </w:r>
      <w:r>
        <w:t xml:space="preserve"> as a sequence of messages. A message can be of multiple types:</w:t>
      </w:r>
    </w:p>
    <w:p w14:paraId="60038B1B" w14:textId="7C75CE3D" w:rsidR="00245743" w:rsidRDefault="00245743" w:rsidP="00F3137B">
      <w:pPr>
        <w:pStyle w:val="ListParagraph"/>
        <w:numPr>
          <w:ilvl w:val="0"/>
          <w:numId w:val="19"/>
        </w:numPr>
        <w:jc w:val="both"/>
      </w:pPr>
      <w:proofErr w:type="spellStart"/>
      <w:r>
        <w:t>DataBatch</w:t>
      </w:r>
      <w:proofErr w:type="spellEnd"/>
      <w:r>
        <w:t>: This is a bundle of physical data events carefully organized for high performance query processing</w:t>
      </w:r>
      <w:r w:rsidR="00C13DE0">
        <w:t xml:space="preserve">. Punctuations and </w:t>
      </w:r>
      <w:proofErr w:type="spellStart"/>
      <w:r w:rsidR="00C13DE0">
        <w:t>LowWatermarks</w:t>
      </w:r>
      <w:proofErr w:type="spellEnd"/>
      <w:r w:rsidR="00C13DE0">
        <w:t xml:space="preserve"> are inlined into the </w:t>
      </w:r>
      <w:proofErr w:type="spellStart"/>
      <w:r w:rsidR="00C13DE0">
        <w:t>databatch</w:t>
      </w:r>
      <w:proofErr w:type="spellEnd"/>
      <w:r w:rsidR="00C13DE0">
        <w:t xml:space="preserve"> using sentinel OtherTime values.</w:t>
      </w:r>
    </w:p>
    <w:p w14:paraId="242FB4F8" w14:textId="78D28DEA" w:rsidR="00F3137B" w:rsidRDefault="00F3137B" w:rsidP="00F3137B">
      <w:pPr>
        <w:pStyle w:val="ListParagraph"/>
        <w:numPr>
          <w:ilvl w:val="0"/>
          <w:numId w:val="19"/>
        </w:numPr>
        <w:jc w:val="both"/>
      </w:pPr>
      <w:r>
        <w:t xml:space="preserve">Flush: This is a special control message that </w:t>
      </w:r>
      <w:r w:rsidR="00C13DE0">
        <w:t>forces all operators in a query to output their batched events.</w:t>
      </w:r>
    </w:p>
    <w:p w14:paraId="67313327" w14:textId="7781F562" w:rsidR="00245743" w:rsidRDefault="00245743" w:rsidP="00FE55D0">
      <w:pPr>
        <w:pStyle w:val="ListParagraph"/>
        <w:numPr>
          <w:ilvl w:val="0"/>
          <w:numId w:val="19"/>
        </w:numPr>
        <w:jc w:val="both"/>
      </w:pPr>
      <w:r>
        <w:t xml:space="preserve">Completed: This is a special control </w:t>
      </w:r>
      <w:r w:rsidR="00F3137B">
        <w:t xml:space="preserve">message </w:t>
      </w:r>
      <w:r>
        <w:t>that indicates the end of stream</w:t>
      </w:r>
    </w:p>
    <w:p w14:paraId="0FCAB189" w14:textId="2C8453FE" w:rsidR="00245743" w:rsidRDefault="00245743" w:rsidP="00FE55D0">
      <w:pPr>
        <w:pStyle w:val="Heading3"/>
        <w:jc w:val="both"/>
      </w:pPr>
      <w:proofErr w:type="spellStart"/>
      <w:r>
        <w:t>DataBatch</w:t>
      </w:r>
      <w:proofErr w:type="spellEnd"/>
      <w:r>
        <w:t xml:space="preserve"> Messages</w:t>
      </w:r>
    </w:p>
    <w:p w14:paraId="48C4FE33" w14:textId="77777777" w:rsidR="00A26DDD" w:rsidRDefault="00A26DDD" w:rsidP="00FE55D0">
      <w:pPr>
        <w:jc w:val="both"/>
      </w:pPr>
      <w:r>
        <w:t>The stream of incoming d</w:t>
      </w:r>
      <w:r w:rsidR="00245743">
        <w:t xml:space="preserve">ata events in Trill </w:t>
      </w:r>
      <w:r>
        <w:t xml:space="preserve">is </w:t>
      </w:r>
      <w:r w:rsidR="00245743">
        <w:t xml:space="preserve">organized </w:t>
      </w:r>
      <w:r>
        <w:t xml:space="preserve">into a sequence of batches. Each batch packs </w:t>
      </w:r>
      <w:proofErr w:type="gramStart"/>
      <w:r>
        <w:t>a large number of</w:t>
      </w:r>
      <w:proofErr w:type="gramEnd"/>
      <w:r>
        <w:t xml:space="preserve"> data events (up to </w:t>
      </w:r>
      <w:proofErr w:type="spellStart"/>
      <w:r>
        <w:t>BatchSize</w:t>
      </w:r>
      <w:proofErr w:type="spellEnd"/>
      <w:r>
        <w:t xml:space="preserve"> events).</w:t>
      </w:r>
    </w:p>
    <w:p w14:paraId="7FBA6500" w14:textId="3F0B5E48" w:rsidR="001A20E2" w:rsidRDefault="00274FDC" w:rsidP="00F72FD9">
      <w:pPr>
        <w:keepNext/>
        <w:jc w:val="center"/>
      </w:pPr>
      <w:r>
        <w:rPr>
          <w:noProof/>
          <w:lang w:eastAsia="en-US"/>
        </w:rPr>
        <mc:AlternateContent>
          <mc:Choice Requires="wpc">
            <w:drawing>
              <wp:inline distT="0" distB="0" distL="0" distR="0" wp14:anchorId="321879B3" wp14:editId="1976C88D">
                <wp:extent cx="2372995" cy="1645920"/>
                <wp:effectExtent l="0" t="0" r="8255" b="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7" name="Picture 77"/>
                          <pic:cNvPicPr>
                            <a:picLocks noChangeAspect="1"/>
                          </pic:cNvPicPr>
                        </pic:nvPicPr>
                        <pic:blipFill>
                          <a:blip r:embed="rId16"/>
                          <a:stretch>
                            <a:fillRect/>
                          </a:stretch>
                        </pic:blipFill>
                        <pic:spPr>
                          <a:xfrm>
                            <a:off x="1" y="0"/>
                            <a:ext cx="2337684" cy="1609895"/>
                          </a:xfrm>
                          <a:prstGeom prst="rect">
                            <a:avLst/>
                          </a:prstGeom>
                        </pic:spPr>
                      </pic:pic>
                    </wpc:wpc>
                  </a:graphicData>
                </a:graphic>
              </wp:inline>
            </w:drawing>
          </mc:Choice>
          <mc:Fallback xmlns:a="http://schemas.openxmlformats.org/drawingml/2006/main" xmlns:pic="http://schemas.openxmlformats.org/drawingml/2006/picture" xmlns:a14="http://schemas.microsoft.com/office/drawing/2010/main">
            <w:pict>
              <v:group id="Canvas 76" style="width:186.85pt;height:129.6pt;mso-position-horizontal-relative:char;mso-position-vertical-relative:line" coordsize="23729,16459" o:spid="_x0000_s1026" editas="canvas" w14:anchorId="0E61E17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">
                <v:shape id="_x0000_s1027" style="position:absolute;width:23729;height:16459;visibility:visible;mso-wrap-style:square" type="#_x0000_t75">
                  <v:fill o:detectmouseclick="t"/>
                  <v:path o:connecttype="none"/>
                </v:shape>
                <v:shape id="Picture 77" style="position:absolute;width:23376;height:16098;visibility:visible;mso-wrap-style:square" o:spid="_x0000_s102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TmTzDAAAA2wAAAA8AAABkcnMvZG93bnJldi54bWxEj09rAjEUxO8Fv0N4Qm812yJVVqOIWPUm&#10;/kHw9khedxc3L2GT6uqnbwTB4zAzv2HG09bW4kJNqBwr+OxlIIi1MxUXCg77n48hiBCRDdaOScGN&#10;Akwnnbcx5sZdeUuXXSxEgnDIUUEZo8+lDLoki6HnPHHyfl1jMSbZFNI0eE1wW8uvLPuWFitOCyV6&#10;mpekz7s/q6A/0ws89TfLVSWP5/vS+iFrr9R7t52NQERq4yv8bK+NgsEAHl/SD5CT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xOZPMMAAADbAAAADwAAAAAAAAAAAAAAAACf&#10;AgAAZHJzL2Rvd25yZXYueG1sUEsFBgAAAAAEAAQA9wAAAI8DAAAAAA==&#10;">
                  <v:imagedata o:title="" r:id="rId19"/>
                  <v:path arrowok="t"/>
                </v:shape>
                <w10:anchorlock/>
              </v:group>
            </w:pict>
          </mc:Fallback>
        </mc:AlternateContent>
      </w:r>
    </w:p>
    <w:p w14:paraId="7CF8872F" w14:textId="7F42560D" w:rsidR="001A20E2" w:rsidRDefault="001A20E2" w:rsidP="00F72FD9">
      <w:pPr>
        <w:pStyle w:val="Caption"/>
        <w:jc w:val="center"/>
      </w:pPr>
      <w:bookmarkStart w:id="4" w:name="_Ref367979748"/>
      <w:r>
        <w:t xml:space="preserve">Figure </w:t>
      </w:r>
      <w:r w:rsidR="002A254B">
        <w:fldChar w:fldCharType="begin"/>
      </w:r>
      <w:r w:rsidR="002A254B">
        <w:instrText xml:space="preserve"> SEQ Figure \* ARABIC </w:instrText>
      </w:r>
      <w:r w:rsidR="002A254B">
        <w:fldChar w:fldCharType="separate"/>
      </w:r>
      <w:r w:rsidR="002A254B">
        <w:rPr>
          <w:noProof/>
        </w:rPr>
        <w:t>3</w:t>
      </w:r>
      <w:r w:rsidR="002A254B">
        <w:rPr>
          <w:noProof/>
        </w:rPr>
        <w:fldChar w:fldCharType="end"/>
      </w:r>
      <w:bookmarkEnd w:id="4"/>
      <w:r>
        <w:t>: Data organization within</w:t>
      </w:r>
      <w:r w:rsidR="009A6696">
        <w:t xml:space="preserve"> a</w:t>
      </w:r>
      <w:r>
        <w:t xml:space="preserve"> </w:t>
      </w:r>
      <w:proofErr w:type="spellStart"/>
      <w:r>
        <w:t>DataBatch</w:t>
      </w:r>
      <w:proofErr w:type="spellEnd"/>
    </w:p>
    <w:p w14:paraId="6B970127" w14:textId="1B6C5410" w:rsidR="00245743" w:rsidRDefault="00A26DDD" w:rsidP="00FE55D0">
      <w:pPr>
        <w:jc w:val="both"/>
      </w:pPr>
      <w:r>
        <w:t xml:space="preserve">Each </w:t>
      </w:r>
      <w:proofErr w:type="spellStart"/>
      <w:r>
        <w:t>DataBatch</w:t>
      </w:r>
      <w:proofErr w:type="spellEnd"/>
      <w:r>
        <w:t xml:space="preserve"> stores the control parameters in columnar format</w:t>
      </w:r>
      <w:r w:rsidR="00F67E1C">
        <w:t xml:space="preserve">, as shown in </w:t>
      </w:r>
      <w:r w:rsidR="006607E5">
        <w:fldChar w:fldCharType="begin"/>
      </w:r>
      <w:r w:rsidR="006607E5">
        <w:instrText xml:space="preserve"> REF _Ref367979748 \h </w:instrText>
      </w:r>
      <w:r w:rsidR="006607E5">
        <w:fldChar w:fldCharType="separate"/>
      </w:r>
      <w:r w:rsidR="006607E5">
        <w:t xml:space="preserve">Figure </w:t>
      </w:r>
      <w:r w:rsidR="006607E5">
        <w:rPr>
          <w:noProof/>
        </w:rPr>
        <w:t>3</w:t>
      </w:r>
      <w:r w:rsidR="006607E5">
        <w:fldChar w:fldCharType="end"/>
      </w:r>
      <w:r>
        <w:t xml:space="preserve">. Specifically, each </w:t>
      </w:r>
      <w:proofErr w:type="spellStart"/>
      <w:r>
        <w:t>DataBatch</w:t>
      </w:r>
      <w:proofErr w:type="spellEnd"/>
      <w:r>
        <w:t xml:space="preserve"> </w:t>
      </w:r>
      <w:r w:rsidR="00515EB6">
        <w:t>contains</w:t>
      </w:r>
      <w:r>
        <w:t xml:space="preserve"> the following arrays:</w:t>
      </w:r>
    </w:p>
    <w:p w14:paraId="0C0CF7CA" w14:textId="46868644" w:rsidR="00A26DDD" w:rsidRDefault="00A26DDD" w:rsidP="008A6913">
      <w:pPr>
        <w:pStyle w:val="ListParagraph"/>
        <w:numPr>
          <w:ilvl w:val="0"/>
          <w:numId w:val="20"/>
        </w:numPr>
        <w:jc w:val="both"/>
      </w:pPr>
      <w:r w:rsidRPr="00A26DDD">
        <w:rPr>
          <w:i/>
        </w:rPr>
        <w:lastRenderedPageBreak/>
        <w:t>SyncTime</w:t>
      </w:r>
      <w:r>
        <w:t>: This is an array of the SyncTime values of all events in the batch</w:t>
      </w:r>
      <w:r w:rsidR="00F72FD9">
        <w:t>.</w:t>
      </w:r>
    </w:p>
    <w:p w14:paraId="5967DBAF" w14:textId="20B008BF" w:rsidR="00F72FD9" w:rsidRDefault="00A26DDD" w:rsidP="008A6913">
      <w:pPr>
        <w:pStyle w:val="ListParagraph"/>
        <w:numPr>
          <w:ilvl w:val="0"/>
          <w:numId w:val="20"/>
        </w:numPr>
        <w:jc w:val="both"/>
      </w:pPr>
      <w:r w:rsidRPr="00A26DDD">
        <w:rPr>
          <w:i/>
        </w:rPr>
        <w:t>OtherTime</w:t>
      </w:r>
      <w:r>
        <w:t>: This is an array of the OtherTime values of all events in the batch</w:t>
      </w:r>
      <w:r w:rsidR="00F72FD9">
        <w:t>.</w:t>
      </w:r>
    </w:p>
    <w:p w14:paraId="233CEB8C" w14:textId="58A51FC5" w:rsidR="00F72FD9" w:rsidRDefault="00A26DDD" w:rsidP="008A6913">
      <w:pPr>
        <w:pStyle w:val="ListParagraph"/>
        <w:numPr>
          <w:ilvl w:val="0"/>
          <w:numId w:val="20"/>
        </w:numPr>
        <w:jc w:val="both"/>
      </w:pPr>
      <w:proofErr w:type="spellStart"/>
      <w:r w:rsidRPr="00A26DDD">
        <w:rPr>
          <w:i/>
        </w:rPr>
        <w:t>Bitvector</w:t>
      </w:r>
      <w:proofErr w:type="spellEnd"/>
      <w:r>
        <w:t xml:space="preserve">: This is the occupancy vector – an array with one bit per event. A bit value of 0 indicates whether the corresponding data event exists, while a value of 1 indicates that the event does not exist (is absent). The </w:t>
      </w:r>
      <w:proofErr w:type="spellStart"/>
      <w:r>
        <w:t>bitvector</w:t>
      </w:r>
      <w:proofErr w:type="spellEnd"/>
      <w:r>
        <w:t xml:space="preserve"> allows efficient operator algorithms in some cases by avoiding the unnecessary movement of data to/from main memory. For example, a Where operator can apply the predicate, and if the predicate fails, just set the corresponding </w:t>
      </w:r>
      <w:proofErr w:type="spellStart"/>
      <w:r>
        <w:t>bitvector</w:t>
      </w:r>
      <w:proofErr w:type="spellEnd"/>
      <w:r>
        <w:t xml:space="preserve"> entry to 1.</w:t>
      </w:r>
    </w:p>
    <w:p w14:paraId="0E65AD36" w14:textId="18CEC97D" w:rsidR="00F72FD9" w:rsidRDefault="00A26DDD" w:rsidP="008A6913">
      <w:pPr>
        <w:pStyle w:val="ListParagraph"/>
        <w:numPr>
          <w:ilvl w:val="0"/>
          <w:numId w:val="20"/>
        </w:numPr>
        <w:jc w:val="both"/>
      </w:pPr>
      <w:r w:rsidRPr="00A26DDD">
        <w:rPr>
          <w:i/>
        </w:rPr>
        <w:t>Key</w:t>
      </w:r>
      <w:r>
        <w:t xml:space="preserve">: </w:t>
      </w:r>
      <w:r w:rsidR="007B1A0D">
        <w:t>Recall from Section 2 that streams in Trill are gr</w:t>
      </w:r>
      <w:r w:rsidR="007A7C69">
        <w:t>o</w:t>
      </w:r>
      <w:r w:rsidR="007B1A0D">
        <w:t xml:space="preserve">uped. </w:t>
      </w:r>
      <w:r w:rsidR="007B1A0D" w:rsidRPr="007B1A0D">
        <w:rPr>
          <w:i/>
        </w:rPr>
        <w:t>Key</w:t>
      </w:r>
      <w:r w:rsidR="007B1A0D">
        <w:t xml:space="preserve"> is </w:t>
      </w:r>
      <w:r>
        <w:t>an array of the</w:t>
      </w:r>
      <w:r w:rsidR="007B1A0D">
        <w:t xml:space="preserve"> grouping key values of the data events within the </w:t>
      </w:r>
      <w:proofErr w:type="spellStart"/>
      <w:r w:rsidR="007B1A0D">
        <w:t>DataBatch</w:t>
      </w:r>
      <w:proofErr w:type="spellEnd"/>
      <w:r w:rsidR="007B1A0D">
        <w:t>.</w:t>
      </w:r>
      <w:r w:rsidR="008A6913">
        <w:t xml:space="preserve"> </w:t>
      </w:r>
    </w:p>
    <w:p w14:paraId="0710F38F" w14:textId="068F4356" w:rsidR="007B1A0D" w:rsidRPr="00A26DDD" w:rsidRDefault="00A26DDD" w:rsidP="008A6913">
      <w:pPr>
        <w:pStyle w:val="ListParagraph"/>
        <w:numPr>
          <w:ilvl w:val="0"/>
          <w:numId w:val="20"/>
        </w:numPr>
        <w:jc w:val="both"/>
        <w:rPr>
          <w:i/>
        </w:rPr>
      </w:pPr>
      <w:r w:rsidRPr="00A26DDD">
        <w:rPr>
          <w:i/>
        </w:rPr>
        <w:t>Hash</w:t>
      </w:r>
      <w:r w:rsidRPr="00A26DDD">
        <w:t>:</w:t>
      </w:r>
      <w:r w:rsidR="007B1A0D">
        <w:t xml:space="preserve"> The hash value (</w:t>
      </w:r>
      <w:proofErr w:type="gramStart"/>
      <w:r w:rsidR="007B1A0D">
        <w:t>4 byte</w:t>
      </w:r>
      <w:proofErr w:type="gramEnd"/>
      <w:r w:rsidR="007B1A0D">
        <w:t xml:space="preserve"> integer) of the key. Keys and their hashes are pre</w:t>
      </w:r>
      <w:r w:rsidR="007A7C69">
        <w:t>-</w:t>
      </w:r>
      <w:r w:rsidR="007B1A0D">
        <w:t>computed and materialized so that operators do not need to perform the expensive task of computing these.</w:t>
      </w:r>
    </w:p>
    <w:p w14:paraId="59780A21" w14:textId="47B3A70F" w:rsidR="006021CC" w:rsidRDefault="009E2F44" w:rsidP="00FE55D0">
      <w:pPr>
        <w:pStyle w:val="ListParagraph"/>
        <w:numPr>
          <w:ilvl w:val="0"/>
          <w:numId w:val="20"/>
        </w:numPr>
        <w:jc w:val="both"/>
      </w:pPr>
      <w:r>
        <w:rPr>
          <w:i/>
          <w:noProof/>
        </w:rPr>
        <mc:AlternateContent>
          <mc:Choice Requires="wpg">
            <w:drawing>
              <wp:anchor distT="0" distB="0" distL="114300" distR="114300" simplePos="0" relativeHeight="251656203" behindDoc="0" locked="0" layoutInCell="1" allowOverlap="1" wp14:anchorId="521CD0A7" wp14:editId="72C84033">
                <wp:simplePos x="0" y="0"/>
                <wp:positionH relativeFrom="column">
                  <wp:posOffset>1152525</wp:posOffset>
                </wp:positionH>
                <wp:positionV relativeFrom="paragraph">
                  <wp:posOffset>547370</wp:posOffset>
                </wp:positionV>
                <wp:extent cx="4083050" cy="1447800"/>
                <wp:effectExtent l="0" t="0" r="12700" b="0"/>
                <wp:wrapTopAndBottom/>
                <wp:docPr id="1" name="Group 1"/>
                <wp:cNvGraphicFramePr/>
                <a:graphic xmlns:a="http://schemas.openxmlformats.org/drawingml/2006/main">
                  <a:graphicData uri="http://schemas.microsoft.com/office/word/2010/wordprocessingGroup">
                    <wpg:wgp>
                      <wpg:cNvGrpSpPr/>
                      <wpg:grpSpPr>
                        <a:xfrm>
                          <a:off x="0" y="0"/>
                          <a:ext cx="4083050" cy="1447800"/>
                          <a:chOff x="0" y="0"/>
                          <a:chExt cx="4083050" cy="1447800"/>
                        </a:xfrm>
                      </wpg:grpSpPr>
                      <wps:wsp>
                        <wps:cNvPr id="4" name="Text Box 4"/>
                        <wps:cNvSpPr txBox="1">
                          <a:spLocks noChangeArrowheads="1"/>
                        </wps:cNvSpPr>
                        <wps:spPr bwMode="auto">
                          <a:xfrm>
                            <a:off x="0" y="0"/>
                            <a:ext cx="4074159" cy="1171574"/>
                          </a:xfrm>
                          <a:prstGeom prst="rect">
                            <a:avLst/>
                          </a:prstGeom>
                          <a:solidFill>
                            <a:srgbClr val="FFFFFF"/>
                          </a:solidFill>
                          <a:ln w="9525">
                            <a:solidFill>
                              <a:srgbClr val="000000"/>
                            </a:solidFill>
                            <a:miter lim="800000"/>
                            <a:headEnd/>
                            <a:tailEnd/>
                          </a:ln>
                        </wps:spPr>
                        <wps:txbx>
                          <w:txbxContent>
                            <w:p w14:paraId="3F457197" w14:textId="77777777" w:rsidR="005F22AA" w:rsidRPr="00DA2421" w:rsidRDefault="005F22AA" w:rsidP="0037328A">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FF"/>
                                  <w:sz w:val="16"/>
                                  <w:szCs w:val="16"/>
                                  <w:highlight w:val="white"/>
                                </w:rPr>
                                <w:t>public</w:t>
                              </w: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class</w:t>
                              </w: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DataBatch</w:t>
                              </w:r>
                              <w:proofErr w:type="spellEnd"/>
                              <w:r w:rsidRPr="00DA2421">
                                <w:rPr>
                                  <w:rFonts w:ascii="Consolas" w:hAnsi="Consolas" w:cs="Consolas"/>
                                  <w:color w:val="2B91AF"/>
                                  <w:sz w:val="16"/>
                                  <w:szCs w:val="16"/>
                                  <w:highlight w:val="white"/>
                                </w:rPr>
                                <w:t>&lt;</w:t>
                              </w:r>
                              <w:proofErr w:type="spellStart"/>
                              <w:r w:rsidRPr="00DA2421">
                                <w:rPr>
                                  <w:rFonts w:ascii="Consolas" w:hAnsi="Consolas" w:cs="Consolas"/>
                                  <w:color w:val="2B91AF"/>
                                  <w:sz w:val="16"/>
                                  <w:szCs w:val="16"/>
                                  <w:highlight w:val="white"/>
                                </w:rPr>
                                <w:t>TKey</w:t>
                              </w:r>
                              <w:proofErr w:type="spellEnd"/>
                              <w:r w:rsidRPr="00DA2421">
                                <w:rPr>
                                  <w:rFonts w:ascii="Consolas" w:hAnsi="Consolas" w:cs="Consolas"/>
                                  <w:color w:val="2B91AF"/>
                                  <w:sz w:val="16"/>
                                  <w:szCs w:val="16"/>
                                  <w:highlight w:val="white"/>
                                </w:rPr>
                                <w:t xml:space="preserve">, </w:t>
                              </w:r>
                              <w:proofErr w:type="spellStart"/>
                              <w:r w:rsidRPr="00DA2421">
                                <w:rPr>
                                  <w:rFonts w:ascii="Consolas" w:hAnsi="Consolas" w:cs="Consolas"/>
                                  <w:color w:val="2B91AF"/>
                                  <w:sz w:val="16"/>
                                  <w:szCs w:val="16"/>
                                  <w:highlight w:val="white"/>
                                </w:rPr>
                                <w:t>TPayload</w:t>
                              </w:r>
                              <w:proofErr w:type="spellEnd"/>
                              <w:r w:rsidRPr="00DA2421">
                                <w:rPr>
                                  <w:rFonts w:ascii="Consolas" w:hAnsi="Consolas" w:cs="Consolas"/>
                                  <w:color w:val="2B91AF"/>
                                  <w:sz w:val="16"/>
                                  <w:szCs w:val="16"/>
                                  <w:highlight w:val="white"/>
                                </w:rPr>
                                <w:t>&gt;</w:t>
                              </w:r>
                            </w:p>
                            <w:p w14:paraId="662395C7" w14:textId="77777777"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
                            <w:p w14:paraId="7E35F105" w14:textId="77777777"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gramStart"/>
                              <w:r w:rsidRPr="00DA2421">
                                <w:rPr>
                                  <w:rFonts w:ascii="Consolas" w:hAnsi="Consolas" w:cs="Consolas"/>
                                  <w:color w:val="0000FF"/>
                                  <w:sz w:val="16"/>
                                  <w:szCs w:val="16"/>
                                  <w:highlight w:val="white"/>
                                </w:rPr>
                                <w:t>long[</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SyncTime;</w:t>
                              </w:r>
                            </w:p>
                            <w:p w14:paraId="766C4513" w14:textId="77777777"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gramStart"/>
                              <w:r w:rsidRPr="00DA2421">
                                <w:rPr>
                                  <w:rFonts w:ascii="Consolas" w:hAnsi="Consolas" w:cs="Consolas"/>
                                  <w:color w:val="000000"/>
                                  <w:sz w:val="16"/>
                                  <w:szCs w:val="16"/>
                                  <w:highlight w:val="white"/>
                                </w:rPr>
                                <w:t>l</w:t>
                              </w:r>
                              <w:r w:rsidRPr="00DA2421">
                                <w:rPr>
                                  <w:rFonts w:ascii="Consolas" w:hAnsi="Consolas" w:cs="Consolas"/>
                                  <w:color w:val="0000FF"/>
                                  <w:sz w:val="16"/>
                                  <w:szCs w:val="16"/>
                                  <w:highlight w:val="white"/>
                                </w:rPr>
                                <w:t>ong[</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OtherTime;</w:t>
                              </w:r>
                            </w:p>
                            <w:p w14:paraId="32A2D846" w14:textId="77777777"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long</w:t>
                              </w: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000000"/>
                                  <w:sz w:val="16"/>
                                  <w:szCs w:val="16"/>
                                  <w:highlight w:val="white"/>
                                </w:rPr>
                                <w:t>BitVector</w:t>
                              </w:r>
                              <w:proofErr w:type="spellEnd"/>
                              <w:r w:rsidRPr="00DA2421">
                                <w:rPr>
                                  <w:rFonts w:ascii="Consolas" w:hAnsi="Consolas" w:cs="Consolas"/>
                                  <w:color w:val="000000"/>
                                  <w:sz w:val="16"/>
                                  <w:szCs w:val="16"/>
                                  <w:highlight w:val="white"/>
                                </w:rPr>
                                <w:t>;</w:t>
                              </w:r>
                            </w:p>
                            <w:p w14:paraId="2C4FBE56" w14:textId="77777777"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proofErr w:type="gramStart"/>
                              <w:r w:rsidRPr="00DA2421">
                                <w:rPr>
                                  <w:rFonts w:ascii="Consolas" w:hAnsi="Consolas" w:cs="Consolas"/>
                                  <w:color w:val="0000FF"/>
                                  <w:sz w:val="16"/>
                                  <w:szCs w:val="16"/>
                                  <w:highlight w:val="white"/>
                                </w:rPr>
                                <w:t>TKey</w:t>
                              </w:r>
                              <w:proofErr w:type="spellEnd"/>
                              <w:r w:rsidRPr="00DA2421">
                                <w:rPr>
                                  <w:rFonts w:ascii="Consolas" w:hAnsi="Consolas" w:cs="Consolas"/>
                                  <w:color w:val="0000FF"/>
                                  <w:sz w:val="16"/>
                                  <w:szCs w:val="16"/>
                                  <w:highlight w:val="white"/>
                                </w:rPr>
                                <w:t>[</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Key;</w:t>
                              </w:r>
                            </w:p>
                            <w:p w14:paraId="0A45B8F8" w14:textId="77777777"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gramStart"/>
                              <w:r w:rsidRPr="00DA2421">
                                <w:rPr>
                                  <w:rFonts w:ascii="Consolas" w:hAnsi="Consolas" w:cs="Consolas"/>
                                  <w:color w:val="000000"/>
                                  <w:sz w:val="16"/>
                                  <w:szCs w:val="16"/>
                                  <w:highlight w:val="white"/>
                                </w:rPr>
                                <w:t>i</w:t>
                              </w:r>
                              <w:r w:rsidRPr="00DA2421">
                                <w:rPr>
                                  <w:rFonts w:ascii="Consolas" w:hAnsi="Consolas" w:cs="Consolas"/>
                                  <w:color w:val="0000FF"/>
                                  <w:sz w:val="16"/>
                                  <w:szCs w:val="16"/>
                                  <w:highlight w:val="white"/>
                                </w:rPr>
                                <w:t>nt[</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Hash;</w:t>
                              </w:r>
                            </w:p>
                            <w:p w14:paraId="2FD5BFC3" w14:textId="77777777"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proofErr w:type="gramStart"/>
                              <w:r w:rsidRPr="00DA2421">
                                <w:rPr>
                                  <w:rFonts w:ascii="Consolas" w:hAnsi="Consolas" w:cs="Consolas"/>
                                  <w:color w:val="0000FF"/>
                                  <w:sz w:val="16"/>
                                  <w:szCs w:val="16"/>
                                  <w:highlight w:val="white"/>
                                </w:rPr>
                                <w:t>TPayload</w:t>
                              </w:r>
                              <w:proofErr w:type="spellEnd"/>
                              <w:r w:rsidRPr="00DA2421">
                                <w:rPr>
                                  <w:rFonts w:ascii="Consolas" w:hAnsi="Consolas" w:cs="Consolas"/>
                                  <w:color w:val="0000FF"/>
                                  <w:sz w:val="16"/>
                                  <w:szCs w:val="16"/>
                                  <w:highlight w:val="white"/>
                                </w:rPr>
                                <w:t>[</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Payload;</w:t>
                              </w:r>
                            </w:p>
                            <w:p w14:paraId="362A6220" w14:textId="77777777"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
                          </w:txbxContent>
                        </wps:txbx>
                        <wps:bodyPr rot="0" vert="horz" wrap="square" lIns="91440" tIns="45720" rIns="91440" bIns="45720" anchor="t" anchorCtr="0">
                          <a:spAutoFit/>
                        </wps:bodyPr>
                      </wps:wsp>
                      <wps:wsp>
                        <wps:cNvPr id="13" name="Text Box 13"/>
                        <wps:cNvSpPr txBox="1"/>
                        <wps:spPr>
                          <a:xfrm>
                            <a:off x="9525" y="1181100"/>
                            <a:ext cx="4073525" cy="266700"/>
                          </a:xfrm>
                          <a:prstGeom prst="rect">
                            <a:avLst/>
                          </a:prstGeom>
                          <a:solidFill>
                            <a:prstClr val="white"/>
                          </a:solidFill>
                          <a:ln>
                            <a:noFill/>
                          </a:ln>
                          <a:effectLst/>
                        </wps:spPr>
                        <wps:txbx>
                          <w:txbxContent>
                            <w:p w14:paraId="7EEDF816" w14:textId="527F149A" w:rsidR="0037328A" w:rsidRDefault="0037328A" w:rsidP="0037328A">
                              <w:pPr>
                                <w:pStyle w:val="Caption"/>
                                <w:jc w:val="center"/>
                              </w:pPr>
                              <w:bookmarkStart w:id="5" w:name="_Ref367722043"/>
                              <w:bookmarkStart w:id="6" w:name="_Ref367718013"/>
                              <w:r>
                                <w:t xml:space="preserve">Figure </w:t>
                              </w:r>
                              <w:r w:rsidR="0039137C">
                                <w:rPr>
                                  <w:noProof/>
                                </w:rPr>
                                <w:fldChar w:fldCharType="begin"/>
                              </w:r>
                              <w:r w:rsidR="0039137C">
                                <w:rPr>
                                  <w:noProof/>
                                </w:rPr>
                                <w:instrText xml:space="preserve"> SEQ Figure \* ARABIC </w:instrText>
                              </w:r>
                              <w:r w:rsidR="0039137C">
                                <w:rPr>
                                  <w:noProof/>
                                </w:rPr>
                                <w:fldChar w:fldCharType="separate"/>
                              </w:r>
                              <w:r w:rsidR="002A254B">
                                <w:rPr>
                                  <w:noProof/>
                                </w:rPr>
                                <w:t>4</w:t>
                              </w:r>
                              <w:r w:rsidR="0039137C">
                                <w:rPr>
                                  <w:noProof/>
                                </w:rPr>
                                <w:fldChar w:fldCharType="end"/>
                              </w:r>
                              <w:bookmarkEnd w:id="5"/>
                              <w:r>
                                <w:t xml:space="preserve">: </w:t>
                              </w:r>
                              <w:r w:rsidRPr="00902DBE">
                                <w:t>Payload Organization</w:t>
                              </w:r>
                              <w:r w:rsidR="006B4C8E">
                                <w:t xml:space="preserve"> (row-oriented)</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1CD0A7" id="Group 1" o:spid="_x0000_s1051" style="position:absolute;left:0;text-align:left;margin-left:90.75pt;margin-top:43.1pt;width:321.5pt;height:114pt;z-index:251656203;mso-position-horizontal-relative:text;mso-position-vertical-relative:text" coordsize="40830,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">
                <v:shape id="Text Box 4" o:spid="_x0000_s1052" type="#_x0000_t202" style="position:absolute;width:40741;height:1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">
                  <v:textbox style="mso-fit-shape-to-text:t">
                    <w:txbxContent>
                      <w:p w14:paraId="3F457197" w14:textId="77777777" w:rsidR="005F22AA" w:rsidRPr="00DA2421" w:rsidRDefault="005F22AA" w:rsidP="0037328A">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FF"/>
                            <w:sz w:val="16"/>
                            <w:szCs w:val="16"/>
                            <w:highlight w:val="white"/>
                          </w:rPr>
                          <w:t>public</w:t>
                        </w: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class</w:t>
                        </w: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DataBatch</w:t>
                        </w:r>
                        <w:proofErr w:type="spellEnd"/>
                        <w:r w:rsidRPr="00DA2421">
                          <w:rPr>
                            <w:rFonts w:ascii="Consolas" w:hAnsi="Consolas" w:cs="Consolas"/>
                            <w:color w:val="2B91AF"/>
                            <w:sz w:val="16"/>
                            <w:szCs w:val="16"/>
                            <w:highlight w:val="white"/>
                          </w:rPr>
                          <w:t>&lt;</w:t>
                        </w:r>
                        <w:proofErr w:type="spellStart"/>
                        <w:r w:rsidRPr="00DA2421">
                          <w:rPr>
                            <w:rFonts w:ascii="Consolas" w:hAnsi="Consolas" w:cs="Consolas"/>
                            <w:color w:val="2B91AF"/>
                            <w:sz w:val="16"/>
                            <w:szCs w:val="16"/>
                            <w:highlight w:val="white"/>
                          </w:rPr>
                          <w:t>TKey</w:t>
                        </w:r>
                        <w:proofErr w:type="spellEnd"/>
                        <w:r w:rsidRPr="00DA2421">
                          <w:rPr>
                            <w:rFonts w:ascii="Consolas" w:hAnsi="Consolas" w:cs="Consolas"/>
                            <w:color w:val="2B91AF"/>
                            <w:sz w:val="16"/>
                            <w:szCs w:val="16"/>
                            <w:highlight w:val="white"/>
                          </w:rPr>
                          <w:t xml:space="preserve">, </w:t>
                        </w:r>
                        <w:proofErr w:type="spellStart"/>
                        <w:r w:rsidRPr="00DA2421">
                          <w:rPr>
                            <w:rFonts w:ascii="Consolas" w:hAnsi="Consolas" w:cs="Consolas"/>
                            <w:color w:val="2B91AF"/>
                            <w:sz w:val="16"/>
                            <w:szCs w:val="16"/>
                            <w:highlight w:val="white"/>
                          </w:rPr>
                          <w:t>TPayload</w:t>
                        </w:r>
                        <w:proofErr w:type="spellEnd"/>
                        <w:r w:rsidRPr="00DA2421">
                          <w:rPr>
                            <w:rFonts w:ascii="Consolas" w:hAnsi="Consolas" w:cs="Consolas"/>
                            <w:color w:val="2B91AF"/>
                            <w:sz w:val="16"/>
                            <w:szCs w:val="16"/>
                            <w:highlight w:val="white"/>
                          </w:rPr>
                          <w:t>&gt;</w:t>
                        </w:r>
                      </w:p>
                      <w:p w14:paraId="662395C7" w14:textId="77777777"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
                      <w:p w14:paraId="7E35F105" w14:textId="77777777"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gramStart"/>
                        <w:r w:rsidRPr="00DA2421">
                          <w:rPr>
                            <w:rFonts w:ascii="Consolas" w:hAnsi="Consolas" w:cs="Consolas"/>
                            <w:color w:val="0000FF"/>
                            <w:sz w:val="16"/>
                            <w:szCs w:val="16"/>
                            <w:highlight w:val="white"/>
                          </w:rPr>
                          <w:t>long[</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SyncTime;</w:t>
                        </w:r>
                      </w:p>
                      <w:p w14:paraId="766C4513" w14:textId="77777777"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gramStart"/>
                        <w:r w:rsidRPr="00DA2421">
                          <w:rPr>
                            <w:rFonts w:ascii="Consolas" w:hAnsi="Consolas" w:cs="Consolas"/>
                            <w:color w:val="000000"/>
                            <w:sz w:val="16"/>
                            <w:szCs w:val="16"/>
                            <w:highlight w:val="white"/>
                          </w:rPr>
                          <w:t>l</w:t>
                        </w:r>
                        <w:r w:rsidRPr="00DA2421">
                          <w:rPr>
                            <w:rFonts w:ascii="Consolas" w:hAnsi="Consolas" w:cs="Consolas"/>
                            <w:color w:val="0000FF"/>
                            <w:sz w:val="16"/>
                            <w:szCs w:val="16"/>
                            <w:highlight w:val="white"/>
                          </w:rPr>
                          <w:t>ong[</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OtherTime;</w:t>
                        </w:r>
                      </w:p>
                      <w:p w14:paraId="32A2D846" w14:textId="77777777"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long</w:t>
                        </w: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000000"/>
                            <w:sz w:val="16"/>
                            <w:szCs w:val="16"/>
                            <w:highlight w:val="white"/>
                          </w:rPr>
                          <w:t>BitVector</w:t>
                        </w:r>
                        <w:proofErr w:type="spellEnd"/>
                        <w:r w:rsidRPr="00DA2421">
                          <w:rPr>
                            <w:rFonts w:ascii="Consolas" w:hAnsi="Consolas" w:cs="Consolas"/>
                            <w:color w:val="000000"/>
                            <w:sz w:val="16"/>
                            <w:szCs w:val="16"/>
                            <w:highlight w:val="white"/>
                          </w:rPr>
                          <w:t>;</w:t>
                        </w:r>
                      </w:p>
                      <w:p w14:paraId="2C4FBE56" w14:textId="77777777"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proofErr w:type="gramStart"/>
                        <w:r w:rsidRPr="00DA2421">
                          <w:rPr>
                            <w:rFonts w:ascii="Consolas" w:hAnsi="Consolas" w:cs="Consolas"/>
                            <w:color w:val="0000FF"/>
                            <w:sz w:val="16"/>
                            <w:szCs w:val="16"/>
                            <w:highlight w:val="white"/>
                          </w:rPr>
                          <w:t>TKey</w:t>
                        </w:r>
                        <w:proofErr w:type="spellEnd"/>
                        <w:r w:rsidRPr="00DA2421">
                          <w:rPr>
                            <w:rFonts w:ascii="Consolas" w:hAnsi="Consolas" w:cs="Consolas"/>
                            <w:color w:val="0000FF"/>
                            <w:sz w:val="16"/>
                            <w:szCs w:val="16"/>
                            <w:highlight w:val="white"/>
                          </w:rPr>
                          <w:t>[</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Key;</w:t>
                        </w:r>
                      </w:p>
                      <w:p w14:paraId="0A45B8F8" w14:textId="77777777"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gramStart"/>
                        <w:r w:rsidRPr="00DA2421">
                          <w:rPr>
                            <w:rFonts w:ascii="Consolas" w:hAnsi="Consolas" w:cs="Consolas"/>
                            <w:color w:val="000000"/>
                            <w:sz w:val="16"/>
                            <w:szCs w:val="16"/>
                            <w:highlight w:val="white"/>
                          </w:rPr>
                          <w:t>i</w:t>
                        </w:r>
                        <w:r w:rsidRPr="00DA2421">
                          <w:rPr>
                            <w:rFonts w:ascii="Consolas" w:hAnsi="Consolas" w:cs="Consolas"/>
                            <w:color w:val="0000FF"/>
                            <w:sz w:val="16"/>
                            <w:szCs w:val="16"/>
                            <w:highlight w:val="white"/>
                          </w:rPr>
                          <w:t>nt[</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Hash;</w:t>
                        </w:r>
                      </w:p>
                      <w:p w14:paraId="2FD5BFC3" w14:textId="77777777"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proofErr w:type="gramStart"/>
                        <w:r w:rsidRPr="00DA2421">
                          <w:rPr>
                            <w:rFonts w:ascii="Consolas" w:hAnsi="Consolas" w:cs="Consolas"/>
                            <w:color w:val="0000FF"/>
                            <w:sz w:val="16"/>
                            <w:szCs w:val="16"/>
                            <w:highlight w:val="white"/>
                          </w:rPr>
                          <w:t>TPayload</w:t>
                        </w:r>
                        <w:proofErr w:type="spellEnd"/>
                        <w:r w:rsidRPr="00DA2421">
                          <w:rPr>
                            <w:rFonts w:ascii="Consolas" w:hAnsi="Consolas" w:cs="Consolas"/>
                            <w:color w:val="0000FF"/>
                            <w:sz w:val="16"/>
                            <w:szCs w:val="16"/>
                            <w:highlight w:val="white"/>
                          </w:rPr>
                          <w:t>[</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Payload;</w:t>
                        </w:r>
                      </w:p>
                      <w:p w14:paraId="362A6220" w14:textId="77777777"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
                    </w:txbxContent>
                  </v:textbox>
                </v:shape>
                <v:shape id="Text Box 13" o:spid="_x0000_s1053" type="#_x0000_t202" style="position:absolute;left:95;top:11811;width:407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EEDF816" w14:textId="527F149A" w:rsidR="0037328A" w:rsidRDefault="0037328A" w:rsidP="0037328A">
                        <w:pPr>
                          <w:pStyle w:val="Caption"/>
                          <w:jc w:val="center"/>
                        </w:pPr>
                        <w:bookmarkStart w:id="7" w:name="_Ref367722043"/>
                        <w:bookmarkStart w:id="8" w:name="_Ref367718013"/>
                        <w:r>
                          <w:t xml:space="preserve">Figure </w:t>
                        </w:r>
                        <w:r w:rsidR="0039137C">
                          <w:rPr>
                            <w:noProof/>
                          </w:rPr>
                          <w:fldChar w:fldCharType="begin"/>
                        </w:r>
                        <w:r w:rsidR="0039137C">
                          <w:rPr>
                            <w:noProof/>
                          </w:rPr>
                          <w:instrText xml:space="preserve"> SEQ Figure \* ARABIC </w:instrText>
                        </w:r>
                        <w:r w:rsidR="0039137C">
                          <w:rPr>
                            <w:noProof/>
                          </w:rPr>
                          <w:fldChar w:fldCharType="separate"/>
                        </w:r>
                        <w:r w:rsidR="002A254B">
                          <w:rPr>
                            <w:noProof/>
                          </w:rPr>
                          <w:t>4</w:t>
                        </w:r>
                        <w:r w:rsidR="0039137C">
                          <w:rPr>
                            <w:noProof/>
                          </w:rPr>
                          <w:fldChar w:fldCharType="end"/>
                        </w:r>
                        <w:bookmarkEnd w:id="7"/>
                        <w:r>
                          <w:t xml:space="preserve">: </w:t>
                        </w:r>
                        <w:r w:rsidRPr="00902DBE">
                          <w:t>Payload Organization</w:t>
                        </w:r>
                        <w:r w:rsidR="006B4C8E">
                          <w:t xml:space="preserve"> (row-oriented)</w:t>
                        </w:r>
                        <w:bookmarkEnd w:id="8"/>
                      </w:p>
                    </w:txbxContent>
                  </v:textbox>
                </v:shape>
                <w10:wrap type="topAndBottom"/>
              </v:group>
            </w:pict>
          </mc:Fallback>
        </mc:AlternateContent>
      </w:r>
      <w:r w:rsidR="00A26DDD" w:rsidRPr="00A26DDD">
        <w:rPr>
          <w:i/>
        </w:rPr>
        <w:t>Payload</w:t>
      </w:r>
      <w:r w:rsidR="00A26DDD">
        <w:t>:</w:t>
      </w:r>
      <w:r w:rsidR="006021CC">
        <w:t xml:space="preserve"> Trill supports arbitrary .NET types as payloads. In the most basic form, Payload is an array of all the payloads within the </w:t>
      </w:r>
      <w:proofErr w:type="spellStart"/>
      <w:r w:rsidR="006021CC">
        <w:t>DataBatch</w:t>
      </w:r>
      <w:proofErr w:type="spellEnd"/>
      <w:r w:rsidR="006021CC">
        <w:t>.</w:t>
      </w:r>
    </w:p>
    <w:p w14:paraId="148B4C03" w14:textId="33055E39" w:rsidR="00615442" w:rsidRDefault="009E2F44" w:rsidP="00FE55D0">
      <w:pPr>
        <w:jc w:val="both"/>
      </w:pPr>
      <w:r>
        <w:rPr>
          <w:noProof/>
        </w:rPr>
        <mc:AlternateContent>
          <mc:Choice Requires="wpg">
            <w:drawing>
              <wp:anchor distT="0" distB="0" distL="114300" distR="114300" simplePos="0" relativeHeight="251657228" behindDoc="0" locked="0" layoutInCell="1" allowOverlap="1" wp14:anchorId="118EA5B3" wp14:editId="0753E33C">
                <wp:simplePos x="0" y="0"/>
                <wp:positionH relativeFrom="column">
                  <wp:posOffset>1638300</wp:posOffset>
                </wp:positionH>
                <wp:positionV relativeFrom="paragraph">
                  <wp:posOffset>2496820</wp:posOffset>
                </wp:positionV>
                <wp:extent cx="2651760" cy="1390650"/>
                <wp:effectExtent l="0" t="0" r="15240" b="0"/>
                <wp:wrapTopAndBottom/>
                <wp:docPr id="5" name="Group 5"/>
                <wp:cNvGraphicFramePr/>
                <a:graphic xmlns:a="http://schemas.openxmlformats.org/drawingml/2006/main">
                  <a:graphicData uri="http://schemas.microsoft.com/office/word/2010/wordprocessingGroup">
                    <wpg:wgp>
                      <wpg:cNvGrpSpPr/>
                      <wpg:grpSpPr>
                        <a:xfrm>
                          <a:off x="0" y="0"/>
                          <a:ext cx="2651760" cy="1390650"/>
                          <a:chOff x="0" y="0"/>
                          <a:chExt cx="2651760" cy="1390650"/>
                        </a:xfrm>
                      </wpg:grpSpPr>
                      <wps:wsp>
                        <wps:cNvPr id="217" name="Text Box 2"/>
                        <wps:cNvSpPr txBox="1">
                          <a:spLocks noChangeArrowheads="1"/>
                        </wps:cNvSpPr>
                        <wps:spPr bwMode="auto">
                          <a:xfrm>
                            <a:off x="0" y="0"/>
                            <a:ext cx="2642869" cy="1052829"/>
                          </a:xfrm>
                          <a:prstGeom prst="rect">
                            <a:avLst/>
                          </a:prstGeom>
                          <a:solidFill>
                            <a:srgbClr val="FFFFFF"/>
                          </a:solidFill>
                          <a:ln w="9525">
                            <a:solidFill>
                              <a:srgbClr val="000000"/>
                            </a:solidFill>
                            <a:miter lim="800000"/>
                            <a:headEnd/>
                            <a:tailEnd/>
                          </a:ln>
                        </wps:spPr>
                        <wps:txbx>
                          <w:txbxContent>
                            <w:p w14:paraId="130327A4" w14:textId="77777777" w:rsidR="005F22AA" w:rsidRPr="00DA2421" w:rsidRDefault="005F22AA" w:rsidP="00615442">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public</w:t>
                              </w: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class</w:t>
                              </w: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TitanicPassenger</w:t>
                              </w:r>
                              <w:proofErr w:type="spellEnd"/>
                            </w:p>
                            <w:p w14:paraId="7B147306" w14:textId="77777777" w:rsidR="005F22AA" w:rsidRPr="00DA2421" w:rsidRDefault="005F22AA" w:rsidP="00615442">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
                            <w:p w14:paraId="5A8DB313" w14:textId="77777777" w:rsidR="005F22AA" w:rsidRPr="00DA2421" w:rsidRDefault="005F22AA" w:rsidP="00615442">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bool</w:t>
                              </w:r>
                              <w:r w:rsidRPr="00DA2421">
                                <w:rPr>
                                  <w:rFonts w:ascii="Consolas" w:hAnsi="Consolas" w:cs="Consolas"/>
                                  <w:color w:val="000000"/>
                                  <w:sz w:val="16"/>
                                  <w:szCs w:val="16"/>
                                  <w:highlight w:val="white"/>
                                </w:rPr>
                                <w:t xml:space="preserve"> survived;</w:t>
                              </w:r>
                            </w:p>
                            <w:p w14:paraId="091BD086" w14:textId="77777777" w:rsidR="005F22AA" w:rsidRPr="00DA2421" w:rsidRDefault="005F22AA" w:rsidP="00615442">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int</w:t>
                              </w: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000000"/>
                                  <w:sz w:val="16"/>
                                  <w:szCs w:val="16"/>
                                  <w:highlight w:val="white"/>
                                </w:rPr>
                                <w:t>pclass</w:t>
                              </w:r>
                              <w:proofErr w:type="spellEnd"/>
                              <w:r w:rsidRPr="00DA2421">
                                <w:rPr>
                                  <w:rFonts w:ascii="Consolas" w:hAnsi="Consolas" w:cs="Consolas"/>
                                  <w:color w:val="000000"/>
                                  <w:sz w:val="16"/>
                                  <w:szCs w:val="16"/>
                                  <w:highlight w:val="white"/>
                                </w:rPr>
                                <w:t>;</w:t>
                              </w:r>
                            </w:p>
                            <w:p w14:paraId="0B1B5862" w14:textId="77777777" w:rsidR="005F22AA" w:rsidRPr="00DA2421" w:rsidRDefault="005F22AA" w:rsidP="00615442">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string</w:t>
                              </w:r>
                              <w:r w:rsidRPr="00DA2421">
                                <w:rPr>
                                  <w:rFonts w:ascii="Consolas" w:hAnsi="Consolas" w:cs="Consolas"/>
                                  <w:color w:val="000000"/>
                                  <w:sz w:val="16"/>
                                  <w:szCs w:val="16"/>
                                  <w:highlight w:val="white"/>
                                </w:rPr>
                                <w:t xml:space="preserve"> name;</w:t>
                              </w:r>
                            </w:p>
                            <w:p w14:paraId="331A67D1" w14:textId="77777777" w:rsidR="005F22AA" w:rsidRPr="00DA2421" w:rsidRDefault="005F22AA" w:rsidP="00615442">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string</w:t>
                              </w:r>
                              <w:r w:rsidRPr="00DA2421">
                                <w:rPr>
                                  <w:rFonts w:ascii="Consolas" w:hAnsi="Consolas" w:cs="Consolas"/>
                                  <w:color w:val="000000"/>
                                  <w:sz w:val="16"/>
                                  <w:szCs w:val="16"/>
                                  <w:highlight w:val="white"/>
                                </w:rPr>
                                <w:t xml:space="preserve"> sex;</w:t>
                              </w:r>
                            </w:p>
                            <w:p w14:paraId="170D89F4" w14:textId="77777777" w:rsidR="005F22AA" w:rsidRPr="00DA2421" w:rsidRDefault="005F22AA" w:rsidP="00615442">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int</w:t>
                              </w:r>
                              <w:r w:rsidRPr="00DA2421">
                                <w:rPr>
                                  <w:rFonts w:ascii="Consolas" w:hAnsi="Consolas" w:cs="Consolas"/>
                                  <w:color w:val="000000"/>
                                  <w:sz w:val="16"/>
                                  <w:szCs w:val="16"/>
                                  <w:highlight w:val="white"/>
                                </w:rPr>
                                <w:t xml:space="preserve"> age;</w:t>
                              </w:r>
                            </w:p>
                            <w:p w14:paraId="7D7224FC" w14:textId="77777777" w:rsidR="005F22AA" w:rsidRPr="00DA2421" w:rsidRDefault="005F22AA" w:rsidP="00615442">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
                          </w:txbxContent>
                        </wps:txbx>
                        <wps:bodyPr rot="0" vert="horz" wrap="square" lIns="91440" tIns="45720" rIns="91440" bIns="45720" anchor="t" anchorCtr="0">
                          <a:spAutoFit/>
                        </wps:bodyPr>
                      </wps:wsp>
                      <wps:wsp>
                        <wps:cNvPr id="14" name="Text Box 14"/>
                        <wps:cNvSpPr txBox="1"/>
                        <wps:spPr>
                          <a:xfrm>
                            <a:off x="9525" y="1123950"/>
                            <a:ext cx="2642235" cy="266700"/>
                          </a:xfrm>
                          <a:prstGeom prst="rect">
                            <a:avLst/>
                          </a:prstGeom>
                          <a:solidFill>
                            <a:prstClr val="white"/>
                          </a:solidFill>
                          <a:ln>
                            <a:noFill/>
                          </a:ln>
                          <a:effectLst/>
                        </wps:spPr>
                        <wps:txbx>
                          <w:txbxContent>
                            <w:p w14:paraId="4875B416" w14:textId="70941A0A" w:rsidR="0037328A" w:rsidRDefault="0037328A" w:rsidP="0037328A">
                              <w:pPr>
                                <w:pStyle w:val="Caption"/>
                                <w:jc w:val="center"/>
                              </w:pPr>
                              <w:bookmarkStart w:id="9" w:name="_Ref367454144"/>
                              <w:bookmarkStart w:id="10" w:name="_Ref367454108"/>
                              <w:r>
                                <w:t xml:space="preserve">Figure </w:t>
                              </w:r>
                              <w:r w:rsidR="0039137C">
                                <w:rPr>
                                  <w:noProof/>
                                </w:rPr>
                                <w:fldChar w:fldCharType="begin"/>
                              </w:r>
                              <w:r w:rsidR="0039137C">
                                <w:rPr>
                                  <w:noProof/>
                                </w:rPr>
                                <w:instrText xml:space="preserve"> SEQ Figure \* ARABIC </w:instrText>
                              </w:r>
                              <w:r w:rsidR="0039137C">
                                <w:rPr>
                                  <w:noProof/>
                                </w:rPr>
                                <w:fldChar w:fldCharType="separate"/>
                              </w:r>
                              <w:r w:rsidR="002A254B">
                                <w:rPr>
                                  <w:noProof/>
                                </w:rPr>
                                <w:t>5</w:t>
                              </w:r>
                              <w:r w:rsidR="0039137C">
                                <w:rPr>
                                  <w:noProof/>
                                </w:rPr>
                                <w:fldChar w:fldCharType="end"/>
                              </w:r>
                              <w:bookmarkEnd w:id="9"/>
                              <w:r>
                                <w:t>: Example payload data type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8EA5B3" id="Group 5" o:spid="_x0000_s1054" style="position:absolute;left:0;text-align:left;margin-left:129pt;margin-top:196.6pt;width:208.8pt;height:109.5pt;z-index:251657228;mso-position-horizontal-relative:text;mso-position-vertical-relative:text" coordsize="26517,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">
                <v:shape id="_x0000_s1055" type="#_x0000_t202" style="position:absolute;width:26428;height:10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130327A4" w14:textId="77777777" w:rsidR="005F22AA" w:rsidRPr="00DA2421" w:rsidRDefault="005F22AA" w:rsidP="00615442">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public</w:t>
                        </w: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class</w:t>
                        </w: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TitanicPassenger</w:t>
                        </w:r>
                        <w:proofErr w:type="spellEnd"/>
                      </w:p>
                      <w:p w14:paraId="7B147306" w14:textId="77777777" w:rsidR="005F22AA" w:rsidRPr="00DA2421" w:rsidRDefault="005F22AA" w:rsidP="00615442">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
                      <w:p w14:paraId="5A8DB313" w14:textId="77777777" w:rsidR="005F22AA" w:rsidRPr="00DA2421" w:rsidRDefault="005F22AA" w:rsidP="00615442">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bool</w:t>
                        </w:r>
                        <w:r w:rsidRPr="00DA2421">
                          <w:rPr>
                            <w:rFonts w:ascii="Consolas" w:hAnsi="Consolas" w:cs="Consolas"/>
                            <w:color w:val="000000"/>
                            <w:sz w:val="16"/>
                            <w:szCs w:val="16"/>
                            <w:highlight w:val="white"/>
                          </w:rPr>
                          <w:t xml:space="preserve"> survived;</w:t>
                        </w:r>
                      </w:p>
                      <w:p w14:paraId="091BD086" w14:textId="77777777" w:rsidR="005F22AA" w:rsidRPr="00DA2421" w:rsidRDefault="005F22AA" w:rsidP="00615442">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int</w:t>
                        </w: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000000"/>
                            <w:sz w:val="16"/>
                            <w:szCs w:val="16"/>
                            <w:highlight w:val="white"/>
                          </w:rPr>
                          <w:t>pclass</w:t>
                        </w:r>
                        <w:proofErr w:type="spellEnd"/>
                        <w:r w:rsidRPr="00DA2421">
                          <w:rPr>
                            <w:rFonts w:ascii="Consolas" w:hAnsi="Consolas" w:cs="Consolas"/>
                            <w:color w:val="000000"/>
                            <w:sz w:val="16"/>
                            <w:szCs w:val="16"/>
                            <w:highlight w:val="white"/>
                          </w:rPr>
                          <w:t>;</w:t>
                        </w:r>
                      </w:p>
                      <w:p w14:paraId="0B1B5862" w14:textId="77777777" w:rsidR="005F22AA" w:rsidRPr="00DA2421" w:rsidRDefault="005F22AA" w:rsidP="00615442">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string</w:t>
                        </w:r>
                        <w:r w:rsidRPr="00DA2421">
                          <w:rPr>
                            <w:rFonts w:ascii="Consolas" w:hAnsi="Consolas" w:cs="Consolas"/>
                            <w:color w:val="000000"/>
                            <w:sz w:val="16"/>
                            <w:szCs w:val="16"/>
                            <w:highlight w:val="white"/>
                          </w:rPr>
                          <w:t xml:space="preserve"> name;</w:t>
                        </w:r>
                      </w:p>
                      <w:p w14:paraId="331A67D1" w14:textId="77777777" w:rsidR="005F22AA" w:rsidRPr="00DA2421" w:rsidRDefault="005F22AA" w:rsidP="00615442">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string</w:t>
                        </w:r>
                        <w:r w:rsidRPr="00DA2421">
                          <w:rPr>
                            <w:rFonts w:ascii="Consolas" w:hAnsi="Consolas" w:cs="Consolas"/>
                            <w:color w:val="000000"/>
                            <w:sz w:val="16"/>
                            <w:szCs w:val="16"/>
                            <w:highlight w:val="white"/>
                          </w:rPr>
                          <w:t xml:space="preserve"> sex;</w:t>
                        </w:r>
                      </w:p>
                      <w:p w14:paraId="170D89F4" w14:textId="77777777" w:rsidR="005F22AA" w:rsidRPr="00DA2421" w:rsidRDefault="005F22AA" w:rsidP="00615442">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int</w:t>
                        </w:r>
                        <w:r w:rsidRPr="00DA2421">
                          <w:rPr>
                            <w:rFonts w:ascii="Consolas" w:hAnsi="Consolas" w:cs="Consolas"/>
                            <w:color w:val="000000"/>
                            <w:sz w:val="16"/>
                            <w:szCs w:val="16"/>
                            <w:highlight w:val="white"/>
                          </w:rPr>
                          <w:t xml:space="preserve"> age;</w:t>
                        </w:r>
                      </w:p>
                      <w:p w14:paraId="7D7224FC" w14:textId="77777777" w:rsidR="005F22AA" w:rsidRPr="00DA2421" w:rsidRDefault="005F22AA" w:rsidP="00615442">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
                    </w:txbxContent>
                  </v:textbox>
                </v:shape>
                <v:shape id="Text Box 14" o:spid="_x0000_s1056" type="#_x0000_t202" style="position:absolute;left:95;top:11239;width:264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875B416" w14:textId="70941A0A" w:rsidR="0037328A" w:rsidRDefault="0037328A" w:rsidP="0037328A">
                        <w:pPr>
                          <w:pStyle w:val="Caption"/>
                          <w:jc w:val="center"/>
                        </w:pPr>
                        <w:bookmarkStart w:id="11" w:name="_Ref367454144"/>
                        <w:bookmarkStart w:id="12" w:name="_Ref367454108"/>
                        <w:r>
                          <w:t xml:space="preserve">Figure </w:t>
                        </w:r>
                        <w:r w:rsidR="0039137C">
                          <w:rPr>
                            <w:noProof/>
                          </w:rPr>
                          <w:fldChar w:fldCharType="begin"/>
                        </w:r>
                        <w:r w:rsidR="0039137C">
                          <w:rPr>
                            <w:noProof/>
                          </w:rPr>
                          <w:instrText xml:space="preserve"> SEQ Figure \* ARABIC </w:instrText>
                        </w:r>
                        <w:r w:rsidR="0039137C">
                          <w:rPr>
                            <w:noProof/>
                          </w:rPr>
                          <w:fldChar w:fldCharType="separate"/>
                        </w:r>
                        <w:r w:rsidR="002A254B">
                          <w:rPr>
                            <w:noProof/>
                          </w:rPr>
                          <w:t>5</w:t>
                        </w:r>
                        <w:r w:rsidR="0039137C">
                          <w:rPr>
                            <w:noProof/>
                          </w:rPr>
                          <w:fldChar w:fldCharType="end"/>
                        </w:r>
                        <w:bookmarkEnd w:id="11"/>
                        <w:r>
                          <w:t>: Example payload data type</w:t>
                        </w:r>
                        <w:bookmarkEnd w:id="12"/>
                      </w:p>
                    </w:txbxContent>
                  </v:textbox>
                </v:shape>
                <w10:wrap type="topAndBottom"/>
              </v:group>
            </w:pict>
          </mc:Fallback>
        </mc:AlternateContent>
      </w:r>
      <w:r w:rsidR="006021CC">
        <w:t>Trill supports two modes</w:t>
      </w:r>
      <w:r w:rsidR="006B4C8E">
        <w:t xml:space="preserve"> for payloads</w:t>
      </w:r>
      <w:r w:rsidR="006021CC">
        <w:t xml:space="preserve">: row-oriented and columnar. In both cases, the user view of data is row-oriented. In other words, </w:t>
      </w:r>
      <w:r w:rsidR="00313EDC">
        <w:t>users</w:t>
      </w:r>
      <w:r w:rsidR="006021CC">
        <w:t xml:space="preserve"> write queries assuming a row-oriented view of data. In row-oriented mode, the payload is simply an array of </w:t>
      </w:r>
      <w:proofErr w:type="spellStart"/>
      <w:r w:rsidR="006021CC">
        <w:t>TPayload</w:t>
      </w:r>
      <w:proofErr w:type="spellEnd"/>
      <w:r w:rsidR="006021CC">
        <w:t xml:space="preserve"> (the type of the payload)</w:t>
      </w:r>
      <w:r w:rsidR="002A5AAE">
        <w:t xml:space="preserve"> as show</w:t>
      </w:r>
      <w:r w:rsidR="006B4C8E">
        <w:t>n in</w:t>
      </w:r>
      <w:r w:rsidR="002A5AAE">
        <w:t xml:space="preserve"> </w:t>
      </w:r>
      <w:r w:rsidR="002A5AAE">
        <w:fldChar w:fldCharType="begin"/>
      </w:r>
      <w:r w:rsidR="002A5AAE">
        <w:instrText xml:space="preserve"> REF _Ref367722043 \h </w:instrText>
      </w:r>
      <w:r w:rsidR="002A5AAE">
        <w:fldChar w:fldCharType="separate"/>
      </w:r>
      <w:r w:rsidR="00D37ABB">
        <w:t xml:space="preserve">Figure </w:t>
      </w:r>
      <w:r w:rsidR="003C39AD">
        <w:rPr>
          <w:noProof/>
        </w:rPr>
        <w:t>4</w:t>
      </w:r>
      <w:r w:rsidR="002A5AAE">
        <w:fldChar w:fldCharType="end"/>
      </w:r>
      <w:r w:rsidR="00186016">
        <w:t xml:space="preserve">. </w:t>
      </w:r>
      <w:r w:rsidR="006021CC">
        <w:t>Trill also supports a columnar payload organization.</w:t>
      </w:r>
      <w:r w:rsidR="00615442">
        <w:t xml:space="preserve"> To illustrate how this works, consider the following type </w:t>
      </w:r>
      <w:r w:rsidR="008A6913">
        <w:t xml:space="preserve">in </w:t>
      </w:r>
      <w:r w:rsidR="00313EDC">
        <w:fldChar w:fldCharType="begin"/>
      </w:r>
      <w:r w:rsidR="00313EDC">
        <w:instrText xml:space="preserve"> REF _Ref367454144 \h </w:instrText>
      </w:r>
      <w:r w:rsidR="00313EDC">
        <w:fldChar w:fldCharType="separate"/>
      </w:r>
      <w:r w:rsidR="00D37ABB">
        <w:t xml:space="preserve">Figure </w:t>
      </w:r>
      <w:r w:rsidR="003C39AD">
        <w:rPr>
          <w:noProof/>
        </w:rPr>
        <w:t>5</w:t>
      </w:r>
      <w:r w:rsidR="00313EDC">
        <w:fldChar w:fldCharType="end"/>
      </w:r>
      <w:r w:rsidR="008A6913">
        <w:t xml:space="preserve"> </w:t>
      </w:r>
      <w:r w:rsidR="00615442">
        <w:t>that a user is usi</w:t>
      </w:r>
      <w:r w:rsidR="008A6913">
        <w:t>ng to write their queries over:</w:t>
      </w:r>
    </w:p>
    <w:p w14:paraId="46D3FF4F" w14:textId="5853266D" w:rsidR="002A254B" w:rsidRDefault="00614361" w:rsidP="00FE55D0">
      <w:pPr>
        <w:jc w:val="both"/>
      </w:pPr>
      <w:r>
        <w:t xml:space="preserve">In the row-oriented mode, the </w:t>
      </w:r>
      <w:proofErr w:type="spellStart"/>
      <w:r>
        <w:t>DataBatch</w:t>
      </w:r>
      <w:proofErr w:type="spellEnd"/>
      <w:r>
        <w:t xml:space="preserve"> contains an array of values of this type</w:t>
      </w:r>
      <w:r w:rsidR="0088314A">
        <w:t>.</w:t>
      </w:r>
      <w:r>
        <w:t xml:space="preserve"> </w:t>
      </w:r>
      <w:r w:rsidR="00BF17DC">
        <w:t xml:space="preserve">As shown, each value is an instance of a class, so what is </w:t>
      </w:r>
      <w:proofErr w:type="gramStart"/>
      <w:r w:rsidR="00BF17DC">
        <w:t>actually kept</w:t>
      </w:r>
      <w:proofErr w:type="gramEnd"/>
      <w:r w:rsidR="00BF17DC">
        <w:t xml:space="preserve"> in the array is the address of a location in the heap where the different fields are stored in contiguous memory (except for the strings, which themselves are heap-allocated objects, so a string-valued field is itself a pointe</w:t>
      </w:r>
      <w:r w:rsidR="002A254B">
        <w:t>r to somewhere else in memory).</w:t>
      </w:r>
    </w:p>
    <w:p w14:paraId="46373948" w14:textId="0C5A919D" w:rsidR="002A254B" w:rsidRDefault="00BF17DC" w:rsidP="00FE55D0">
      <w:pPr>
        <w:jc w:val="both"/>
      </w:pPr>
      <w:r>
        <w:t xml:space="preserve">Clearly this does not provide the data locality required for high-performance computing. If the type is a “struct” instead of a class, then the values of the fields for each instance are kept within the array itself. This improves the data locality, but it is often the case that a </w:t>
      </w:r>
      <w:proofErr w:type="gramStart"/>
      <w:r>
        <w:t>particular query</w:t>
      </w:r>
      <w:proofErr w:type="gramEnd"/>
      <w:r>
        <w:t xml:space="preserve"> accesses only a small subset of the fields (and it is also much more common for these types to have </w:t>
      </w:r>
      <w:r w:rsidRPr="00BF17DC">
        <w:rPr>
          <w:b/>
        </w:rPr>
        <w:t>many</w:t>
      </w:r>
      <w:r>
        <w:t xml:space="preserve"> more fields than the five shown in this example). </w:t>
      </w:r>
      <w:proofErr w:type="gramStart"/>
      <w:r>
        <w:t>So</w:t>
      </w:r>
      <w:proofErr w:type="gramEnd"/>
      <w:r>
        <w:t xml:space="preserve"> in </w:t>
      </w:r>
      <w:r>
        <w:lastRenderedPageBreak/>
        <w:t>executing the query, even though we can access the array of payload</w:t>
      </w:r>
      <w:r w:rsidR="00313EDC">
        <w:t>s</w:t>
      </w:r>
      <w:r>
        <w:t xml:space="preserve"> in an efficient manner, the sparse access to the fields within each payload means that we still do not</w:t>
      </w:r>
      <w:r w:rsidR="002A254B">
        <w:t xml:space="preserve"> have sufficient data locality.</w:t>
      </w:r>
    </w:p>
    <w:p w14:paraId="63A44144" w14:textId="6BF24F76" w:rsidR="00615442" w:rsidRDefault="002A254B" w:rsidP="00FE55D0">
      <w:pPr>
        <w:jc w:val="both"/>
      </w:pPr>
      <w:r>
        <w:rPr>
          <w:noProof/>
          <w:lang w:eastAsia="en-US"/>
        </w:rPr>
        <mc:AlternateContent>
          <mc:Choice Requires="wps">
            <w:drawing>
              <wp:anchor distT="0" distB="0" distL="114300" distR="114300" simplePos="0" relativeHeight="251657229" behindDoc="0" locked="0" layoutInCell="1" allowOverlap="1" wp14:anchorId="3FB8EF1E" wp14:editId="04203E50">
                <wp:simplePos x="0" y="0"/>
                <wp:positionH relativeFrom="column">
                  <wp:posOffset>1416685</wp:posOffset>
                </wp:positionH>
                <wp:positionV relativeFrom="paragraph">
                  <wp:posOffset>1906270</wp:posOffset>
                </wp:positionV>
                <wp:extent cx="330263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302635" cy="635"/>
                        </a:xfrm>
                        <a:prstGeom prst="rect">
                          <a:avLst/>
                        </a:prstGeom>
                        <a:solidFill>
                          <a:prstClr val="white"/>
                        </a:solidFill>
                        <a:ln>
                          <a:noFill/>
                        </a:ln>
                        <a:effectLst/>
                      </wps:spPr>
                      <wps:txbx>
                        <w:txbxContent>
                          <w:p w14:paraId="17563CED" w14:textId="6E73EA6A" w:rsidR="0037328A" w:rsidRDefault="0037328A" w:rsidP="0037328A">
                            <w:pPr>
                              <w:pStyle w:val="Caption"/>
                              <w:jc w:val="center"/>
                              <w:rPr>
                                <w:noProof/>
                              </w:rPr>
                            </w:pPr>
                            <w:bookmarkStart w:id="13" w:name="_Ref367454229"/>
                            <w:r>
                              <w:t xml:space="preserve">Figure </w:t>
                            </w:r>
                            <w:r w:rsidR="0039137C">
                              <w:rPr>
                                <w:noProof/>
                              </w:rPr>
                              <w:fldChar w:fldCharType="begin"/>
                            </w:r>
                            <w:r w:rsidR="0039137C">
                              <w:rPr>
                                <w:noProof/>
                              </w:rPr>
                              <w:instrText xml:space="preserve"> SEQ Figure \* ARABIC </w:instrText>
                            </w:r>
                            <w:r w:rsidR="0039137C">
                              <w:rPr>
                                <w:noProof/>
                              </w:rPr>
                              <w:fldChar w:fldCharType="separate"/>
                            </w:r>
                            <w:r w:rsidR="002A254B">
                              <w:rPr>
                                <w:noProof/>
                              </w:rPr>
                              <w:t>6</w:t>
                            </w:r>
                            <w:r w:rsidR="0039137C">
                              <w:rPr>
                                <w:noProof/>
                              </w:rPr>
                              <w:fldChar w:fldCharType="end"/>
                            </w:r>
                            <w:bookmarkEnd w:id="13"/>
                            <w:r>
                              <w:t>: Batched-columnar version of the data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8EF1E" id="Text Box 17" o:spid="_x0000_s1057" type="#_x0000_t202" style="position:absolute;left:0;text-align:left;margin-left:111.55pt;margin-top:150.1pt;width:260.05pt;height:.05pt;z-index:251657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" stroked="f">
                <v:textbox style="mso-fit-shape-to-text:t" inset="0,0,0,0">
                  <w:txbxContent>
                    <w:p w14:paraId="17563CED" w14:textId="6E73EA6A" w:rsidR="0037328A" w:rsidRDefault="0037328A" w:rsidP="0037328A">
                      <w:pPr>
                        <w:pStyle w:val="Caption"/>
                        <w:jc w:val="center"/>
                        <w:rPr>
                          <w:noProof/>
                        </w:rPr>
                      </w:pPr>
                      <w:bookmarkStart w:id="14" w:name="_Ref367454229"/>
                      <w:r>
                        <w:t xml:space="preserve">Figure </w:t>
                      </w:r>
                      <w:r w:rsidR="0039137C">
                        <w:rPr>
                          <w:noProof/>
                        </w:rPr>
                        <w:fldChar w:fldCharType="begin"/>
                      </w:r>
                      <w:r w:rsidR="0039137C">
                        <w:rPr>
                          <w:noProof/>
                        </w:rPr>
                        <w:instrText xml:space="preserve"> SEQ Figure \* ARABIC </w:instrText>
                      </w:r>
                      <w:r w:rsidR="0039137C">
                        <w:rPr>
                          <w:noProof/>
                        </w:rPr>
                        <w:fldChar w:fldCharType="separate"/>
                      </w:r>
                      <w:r w:rsidR="002A254B">
                        <w:rPr>
                          <w:noProof/>
                        </w:rPr>
                        <w:t>6</w:t>
                      </w:r>
                      <w:r w:rsidR="0039137C">
                        <w:rPr>
                          <w:noProof/>
                        </w:rPr>
                        <w:fldChar w:fldCharType="end"/>
                      </w:r>
                      <w:bookmarkEnd w:id="14"/>
                      <w:r>
                        <w:t>: Batched-columnar version of the data type</w:t>
                      </w:r>
                    </w:p>
                  </w:txbxContent>
                </v:textbox>
                <w10:wrap type="topAndBottom"/>
              </v:shape>
            </w:pict>
          </mc:Fallback>
        </mc:AlternateContent>
      </w:r>
      <w:r>
        <w:rPr>
          <w:noProof/>
          <w:lang w:eastAsia="en-US"/>
        </w:rPr>
        <mc:AlternateContent>
          <mc:Choice Requires="wps">
            <w:drawing>
              <wp:anchor distT="0" distB="0" distL="114300" distR="114300" simplePos="0" relativeHeight="251655169" behindDoc="0" locked="0" layoutInCell="1" allowOverlap="1" wp14:anchorId="1D02CD08" wp14:editId="7BF3F116">
                <wp:simplePos x="0" y="0"/>
                <wp:positionH relativeFrom="margin">
                  <wp:posOffset>1416685</wp:posOffset>
                </wp:positionH>
                <wp:positionV relativeFrom="paragraph">
                  <wp:posOffset>796925</wp:posOffset>
                </wp:positionV>
                <wp:extent cx="3302635" cy="1234440"/>
                <wp:effectExtent l="0" t="0" r="12065" b="2667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635" cy="1234440"/>
                        </a:xfrm>
                        <a:prstGeom prst="rect">
                          <a:avLst/>
                        </a:prstGeom>
                        <a:solidFill>
                          <a:srgbClr val="FFFFFF"/>
                        </a:solidFill>
                        <a:ln w="9525">
                          <a:solidFill>
                            <a:srgbClr val="000000"/>
                          </a:solidFill>
                          <a:miter lim="800000"/>
                          <a:headEnd/>
                          <a:tailEnd/>
                        </a:ln>
                      </wps:spPr>
                      <wps:txbx>
                        <w:txbxContent>
                          <w:p w14:paraId="6D1E9B3C" w14:textId="77777777" w:rsidR="005F22AA" w:rsidRPr="00DA2421" w:rsidRDefault="005F22AA" w:rsidP="00BF17DC">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public</w:t>
                            </w: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class</w:t>
                            </w: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BatchTitanicPassenger</w:t>
                            </w:r>
                            <w:proofErr w:type="spellEnd"/>
                          </w:p>
                          <w:p w14:paraId="4A364761" w14:textId="77777777" w:rsidR="005F22AA" w:rsidRPr="00DA2421" w:rsidRDefault="005F22AA" w:rsidP="00BF17DC">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
                          <w:p w14:paraId="1F5D3460" w14:textId="77777777" w:rsidR="005F22AA" w:rsidRPr="00DA2421" w:rsidRDefault="005F22AA" w:rsidP="00BF17DC">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gramStart"/>
                            <w:r w:rsidRPr="00DA2421">
                              <w:rPr>
                                <w:rFonts w:ascii="Consolas" w:hAnsi="Consolas" w:cs="Consolas"/>
                                <w:color w:val="000000"/>
                                <w:sz w:val="16"/>
                                <w:szCs w:val="16"/>
                                <w:highlight w:val="white"/>
                              </w:rPr>
                              <w:t>b</w:t>
                            </w:r>
                            <w:r w:rsidRPr="00DA2421">
                              <w:rPr>
                                <w:rFonts w:ascii="Consolas" w:hAnsi="Consolas" w:cs="Consolas"/>
                                <w:color w:val="0000FF"/>
                                <w:sz w:val="16"/>
                                <w:szCs w:val="16"/>
                                <w:highlight w:val="white"/>
                              </w:rPr>
                              <w:t>ool[</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survived;</w:t>
                            </w:r>
                          </w:p>
                          <w:p w14:paraId="55AEFC13" w14:textId="77777777" w:rsidR="005F22AA" w:rsidRPr="00DA2421" w:rsidRDefault="005F22AA" w:rsidP="00BF17DC">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gramStart"/>
                            <w:r w:rsidRPr="00DA2421">
                              <w:rPr>
                                <w:rFonts w:ascii="Consolas" w:hAnsi="Consolas" w:cs="Consolas"/>
                                <w:color w:val="0000FF"/>
                                <w:sz w:val="16"/>
                                <w:szCs w:val="16"/>
                                <w:highlight w:val="white"/>
                              </w:rPr>
                              <w:t>int[</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000000"/>
                                <w:sz w:val="16"/>
                                <w:szCs w:val="16"/>
                                <w:highlight w:val="white"/>
                              </w:rPr>
                              <w:t>pclass</w:t>
                            </w:r>
                            <w:proofErr w:type="spellEnd"/>
                            <w:r w:rsidRPr="00DA2421">
                              <w:rPr>
                                <w:rFonts w:ascii="Consolas" w:hAnsi="Consolas" w:cs="Consolas"/>
                                <w:color w:val="000000"/>
                                <w:sz w:val="16"/>
                                <w:szCs w:val="16"/>
                                <w:highlight w:val="white"/>
                              </w:rPr>
                              <w:t>;</w:t>
                            </w:r>
                          </w:p>
                          <w:p w14:paraId="35093D65" w14:textId="77777777" w:rsidR="005F22AA" w:rsidRPr="00DA2421" w:rsidRDefault="005F22AA" w:rsidP="00BF17DC">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gramStart"/>
                            <w:r w:rsidRPr="00DA2421">
                              <w:rPr>
                                <w:rFonts w:ascii="Consolas" w:hAnsi="Consolas" w:cs="Consolas"/>
                                <w:color w:val="0000FF"/>
                                <w:sz w:val="16"/>
                                <w:szCs w:val="16"/>
                                <w:highlight w:val="white"/>
                              </w:rPr>
                              <w:t>string[</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name;</w:t>
                            </w:r>
                          </w:p>
                          <w:p w14:paraId="3E851306" w14:textId="77777777" w:rsidR="005F22AA" w:rsidRPr="00DA2421" w:rsidRDefault="005F22AA" w:rsidP="00BF17DC">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gramStart"/>
                            <w:r w:rsidRPr="00DA2421">
                              <w:rPr>
                                <w:rFonts w:ascii="Consolas" w:hAnsi="Consolas" w:cs="Consolas"/>
                                <w:color w:val="0000FF"/>
                                <w:sz w:val="16"/>
                                <w:szCs w:val="16"/>
                                <w:highlight w:val="white"/>
                              </w:rPr>
                              <w:t>string[</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sex;</w:t>
                            </w:r>
                          </w:p>
                          <w:p w14:paraId="1237A406" w14:textId="77777777" w:rsidR="005F22AA" w:rsidRPr="00DA2421" w:rsidRDefault="005F22AA" w:rsidP="00BF17DC">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gramStart"/>
                            <w:r w:rsidRPr="00DA2421">
                              <w:rPr>
                                <w:rFonts w:ascii="Consolas" w:hAnsi="Consolas" w:cs="Consolas"/>
                                <w:color w:val="0000FF"/>
                                <w:sz w:val="16"/>
                                <w:szCs w:val="16"/>
                                <w:highlight w:val="white"/>
                              </w:rPr>
                              <w:t>int[</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age;</w:t>
                            </w:r>
                          </w:p>
                          <w:p w14:paraId="7B9C41A8" w14:textId="77777777" w:rsidR="005F22AA" w:rsidRPr="00DA2421" w:rsidRDefault="005F22AA" w:rsidP="00BF17DC">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D02CD08" id="Text Box 2" o:spid="_x0000_s1058" type="#_x0000_t202" style="position:absolute;left:0;text-align:left;margin-left:111.55pt;margin-top:62.75pt;width:260.05pt;height:97.2pt;z-index:2516551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">
                <v:textbox style="mso-fit-shape-to-text:t">
                  <w:txbxContent>
                    <w:p w14:paraId="6D1E9B3C" w14:textId="77777777" w:rsidR="005F22AA" w:rsidRPr="00DA2421" w:rsidRDefault="005F22AA" w:rsidP="00BF17DC">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public</w:t>
                      </w: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class</w:t>
                      </w: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BatchTitanicPassenger</w:t>
                      </w:r>
                      <w:proofErr w:type="spellEnd"/>
                    </w:p>
                    <w:p w14:paraId="4A364761" w14:textId="77777777" w:rsidR="005F22AA" w:rsidRPr="00DA2421" w:rsidRDefault="005F22AA" w:rsidP="00BF17DC">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
                    <w:p w14:paraId="1F5D3460" w14:textId="77777777" w:rsidR="005F22AA" w:rsidRPr="00DA2421" w:rsidRDefault="005F22AA" w:rsidP="00BF17DC">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gramStart"/>
                      <w:r w:rsidRPr="00DA2421">
                        <w:rPr>
                          <w:rFonts w:ascii="Consolas" w:hAnsi="Consolas" w:cs="Consolas"/>
                          <w:color w:val="000000"/>
                          <w:sz w:val="16"/>
                          <w:szCs w:val="16"/>
                          <w:highlight w:val="white"/>
                        </w:rPr>
                        <w:t>b</w:t>
                      </w:r>
                      <w:r w:rsidRPr="00DA2421">
                        <w:rPr>
                          <w:rFonts w:ascii="Consolas" w:hAnsi="Consolas" w:cs="Consolas"/>
                          <w:color w:val="0000FF"/>
                          <w:sz w:val="16"/>
                          <w:szCs w:val="16"/>
                          <w:highlight w:val="white"/>
                        </w:rPr>
                        <w:t>ool[</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survived;</w:t>
                      </w:r>
                    </w:p>
                    <w:p w14:paraId="55AEFC13" w14:textId="77777777" w:rsidR="005F22AA" w:rsidRPr="00DA2421" w:rsidRDefault="005F22AA" w:rsidP="00BF17DC">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gramStart"/>
                      <w:r w:rsidRPr="00DA2421">
                        <w:rPr>
                          <w:rFonts w:ascii="Consolas" w:hAnsi="Consolas" w:cs="Consolas"/>
                          <w:color w:val="0000FF"/>
                          <w:sz w:val="16"/>
                          <w:szCs w:val="16"/>
                          <w:highlight w:val="white"/>
                        </w:rPr>
                        <w:t>int[</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000000"/>
                          <w:sz w:val="16"/>
                          <w:szCs w:val="16"/>
                          <w:highlight w:val="white"/>
                        </w:rPr>
                        <w:t>pclass</w:t>
                      </w:r>
                      <w:proofErr w:type="spellEnd"/>
                      <w:r w:rsidRPr="00DA2421">
                        <w:rPr>
                          <w:rFonts w:ascii="Consolas" w:hAnsi="Consolas" w:cs="Consolas"/>
                          <w:color w:val="000000"/>
                          <w:sz w:val="16"/>
                          <w:szCs w:val="16"/>
                          <w:highlight w:val="white"/>
                        </w:rPr>
                        <w:t>;</w:t>
                      </w:r>
                    </w:p>
                    <w:p w14:paraId="35093D65" w14:textId="77777777" w:rsidR="005F22AA" w:rsidRPr="00DA2421" w:rsidRDefault="005F22AA" w:rsidP="00BF17DC">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gramStart"/>
                      <w:r w:rsidRPr="00DA2421">
                        <w:rPr>
                          <w:rFonts w:ascii="Consolas" w:hAnsi="Consolas" w:cs="Consolas"/>
                          <w:color w:val="0000FF"/>
                          <w:sz w:val="16"/>
                          <w:szCs w:val="16"/>
                          <w:highlight w:val="white"/>
                        </w:rPr>
                        <w:t>string[</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name;</w:t>
                      </w:r>
                    </w:p>
                    <w:p w14:paraId="3E851306" w14:textId="77777777" w:rsidR="005F22AA" w:rsidRPr="00DA2421" w:rsidRDefault="005F22AA" w:rsidP="00BF17DC">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gramStart"/>
                      <w:r w:rsidRPr="00DA2421">
                        <w:rPr>
                          <w:rFonts w:ascii="Consolas" w:hAnsi="Consolas" w:cs="Consolas"/>
                          <w:color w:val="0000FF"/>
                          <w:sz w:val="16"/>
                          <w:szCs w:val="16"/>
                          <w:highlight w:val="white"/>
                        </w:rPr>
                        <w:t>string[</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sex;</w:t>
                      </w:r>
                    </w:p>
                    <w:p w14:paraId="1237A406" w14:textId="77777777" w:rsidR="005F22AA" w:rsidRPr="00DA2421" w:rsidRDefault="005F22AA" w:rsidP="00BF17DC">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gramStart"/>
                      <w:r w:rsidRPr="00DA2421">
                        <w:rPr>
                          <w:rFonts w:ascii="Consolas" w:hAnsi="Consolas" w:cs="Consolas"/>
                          <w:color w:val="0000FF"/>
                          <w:sz w:val="16"/>
                          <w:szCs w:val="16"/>
                          <w:highlight w:val="white"/>
                        </w:rPr>
                        <w:t>int[</w:t>
                      </w:r>
                      <w:proofErr w:type="gramEnd"/>
                      <w:r w:rsidRPr="00DA2421">
                        <w:rPr>
                          <w:rFonts w:ascii="Consolas" w:hAnsi="Consolas" w:cs="Consolas"/>
                          <w:color w:val="0000FF"/>
                          <w:sz w:val="16"/>
                          <w:szCs w:val="16"/>
                          <w:highlight w:val="white"/>
                        </w:rPr>
                        <w:t>]</w:t>
                      </w:r>
                      <w:r w:rsidRPr="00DA2421">
                        <w:rPr>
                          <w:rFonts w:ascii="Consolas" w:hAnsi="Consolas" w:cs="Consolas"/>
                          <w:color w:val="000000"/>
                          <w:sz w:val="16"/>
                          <w:szCs w:val="16"/>
                          <w:highlight w:val="white"/>
                        </w:rPr>
                        <w:t xml:space="preserve"> age;</w:t>
                      </w:r>
                    </w:p>
                    <w:p w14:paraId="7B9C41A8" w14:textId="77777777" w:rsidR="005F22AA" w:rsidRPr="00DA2421" w:rsidRDefault="005F22AA" w:rsidP="00BF17DC">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
                  </w:txbxContent>
                </v:textbox>
                <w10:wrap type="topAndBottom" anchorx="margin"/>
              </v:shape>
            </w:pict>
          </mc:Fallback>
        </mc:AlternateContent>
      </w:r>
      <w:r w:rsidR="00BF17DC">
        <w:t>It is much more efficient to have the data organized</w:t>
      </w:r>
      <w:r w:rsidR="005B53F4">
        <w:t xml:space="preserve"> as </w:t>
      </w:r>
      <w:r w:rsidR="005B53F4" w:rsidRPr="005B53F4">
        <w:rPr>
          <w:i/>
        </w:rPr>
        <w:t>column-oriented</w:t>
      </w:r>
      <w:r w:rsidR="005B53F4">
        <w:rPr>
          <w:i/>
        </w:rPr>
        <w:t xml:space="preserve"> </w:t>
      </w:r>
      <w:r w:rsidR="005B53F4" w:rsidRPr="005B53F4">
        <w:t>where</w:t>
      </w:r>
      <w:r w:rsidR="005B53F4">
        <w:t xml:space="preserve"> there is an array of values for each field</w:t>
      </w:r>
      <w:r w:rsidR="00313EDC">
        <w:t xml:space="preserve">, as shown in </w:t>
      </w:r>
      <w:r w:rsidR="00313EDC">
        <w:fldChar w:fldCharType="begin"/>
      </w:r>
      <w:r w:rsidR="00313EDC">
        <w:instrText xml:space="preserve"> REF _Ref367454229 \h </w:instrText>
      </w:r>
      <w:r w:rsidR="00313EDC">
        <w:fldChar w:fldCharType="separate"/>
      </w:r>
      <w:r w:rsidR="00D37ABB">
        <w:t xml:space="preserve">Figure </w:t>
      </w:r>
      <w:r w:rsidR="00B523CD">
        <w:rPr>
          <w:noProof/>
        </w:rPr>
        <w:t>6</w:t>
      </w:r>
      <w:r w:rsidR="00313EDC">
        <w:fldChar w:fldCharType="end"/>
      </w:r>
      <w:r w:rsidR="00313EDC">
        <w:t xml:space="preserve">. </w:t>
      </w:r>
      <w:r w:rsidR="00BF17DC">
        <w:t>Now the implementation of a query can access contiguous elements of the arrays of the fields mentioned in the query which provides a much higher level of data locality.</w:t>
      </w:r>
      <w:r w:rsidR="005B53F4">
        <w:t xml:space="preserve"> Therefore, we generate a column-oriented definition for each type that queries are expressed over.</w:t>
      </w:r>
    </w:p>
    <w:p w14:paraId="3D81458B" w14:textId="3EB59427" w:rsidR="007A7C69" w:rsidRDefault="005B53F4" w:rsidP="00FE55D0">
      <w:pPr>
        <w:jc w:val="both"/>
      </w:pPr>
      <w:r>
        <w:t>In the actual implementation, the</w:t>
      </w:r>
      <w:r w:rsidR="005F6FE5">
        <w:t xml:space="preserve"> type of each field in a column-oriented definition is </w:t>
      </w:r>
      <w:proofErr w:type="gramStart"/>
      <w:r w:rsidR="005F6FE5">
        <w:t>actually a</w:t>
      </w:r>
      <w:proofErr w:type="gramEnd"/>
      <w:r w:rsidR="005F6FE5">
        <w:t xml:space="preserve"> more complicated type</w:t>
      </w:r>
      <w:r w:rsidR="00313EDC">
        <w:t>:</w:t>
      </w:r>
      <w:r w:rsidR="005F6FE5">
        <w:t xml:space="preserve"> </w:t>
      </w:r>
      <w:proofErr w:type="spellStart"/>
      <w:r>
        <w:t>ColumnBatch</w:t>
      </w:r>
      <w:proofErr w:type="spellEnd"/>
      <w:r>
        <w:t>&lt;T&gt;</w:t>
      </w:r>
      <w:r w:rsidR="005F6FE5">
        <w:t xml:space="preserve"> (where T is the type of the associated field); </w:t>
      </w:r>
      <w:r w:rsidR="00B661C9">
        <w:t xml:space="preserve">the array of values is just one part of a </w:t>
      </w:r>
      <w:proofErr w:type="spellStart"/>
      <w:r w:rsidR="00B661C9">
        <w:t>ColumnB</w:t>
      </w:r>
      <w:r w:rsidR="007A7C69">
        <w:t>atch</w:t>
      </w:r>
      <w:proofErr w:type="spellEnd"/>
      <w:r w:rsidR="007A7C69">
        <w:t xml:space="preserve">. </w:t>
      </w:r>
      <w:r w:rsidR="0037328A">
        <w:t xml:space="preserve">We discuss the </w:t>
      </w:r>
      <w:proofErr w:type="spellStart"/>
      <w:r w:rsidR="0037328A">
        <w:t>ColumnBatch</w:t>
      </w:r>
      <w:proofErr w:type="spellEnd"/>
      <w:r w:rsidR="0037328A">
        <w:t xml:space="preserve"> type in detail in Section </w:t>
      </w:r>
      <w:r w:rsidR="0037328A">
        <w:fldChar w:fldCharType="begin"/>
      </w:r>
      <w:r w:rsidR="0037328A">
        <w:instrText xml:space="preserve"> REF _Ref367453796 \r \h </w:instrText>
      </w:r>
      <w:r w:rsidR="0037328A">
        <w:fldChar w:fldCharType="separate"/>
      </w:r>
      <w:r w:rsidR="00D37ABB">
        <w:t>4.2</w:t>
      </w:r>
      <w:r w:rsidR="0037328A">
        <w:fldChar w:fldCharType="end"/>
      </w:r>
      <w:r w:rsidR="0037328A">
        <w:t xml:space="preserve">. </w:t>
      </w:r>
      <w:r w:rsidR="007A7C69">
        <w:t xml:space="preserve">We also use the type </w:t>
      </w:r>
      <w:proofErr w:type="spellStart"/>
      <w:r w:rsidR="007A7C69">
        <w:t>ColumnBatch</w:t>
      </w:r>
      <w:proofErr w:type="spellEnd"/>
      <w:r w:rsidR="007A7C69">
        <w:t xml:space="preserve"> to store the control </w:t>
      </w:r>
      <w:r w:rsidR="00D957BA">
        <w:t>parameters</w:t>
      </w:r>
      <w:r w:rsidR="007A7C69">
        <w:t>.</w:t>
      </w:r>
    </w:p>
    <w:p w14:paraId="7F1FB01D" w14:textId="49DF4BBE" w:rsidR="002A254B" w:rsidRDefault="00B523CD" w:rsidP="00FE55D0">
      <w:pPr>
        <w:jc w:val="both"/>
      </w:pPr>
      <w:r>
        <w:rPr>
          <w:noProof/>
          <w:lang w:eastAsia="en-US"/>
        </w:rPr>
        <mc:AlternateContent>
          <mc:Choice Requires="wpg">
            <w:drawing>
              <wp:anchor distT="0" distB="0" distL="114300" distR="114300" simplePos="0" relativeHeight="251658254" behindDoc="0" locked="0" layoutInCell="1" allowOverlap="1" wp14:anchorId="045176EB" wp14:editId="166984D4">
                <wp:simplePos x="0" y="0"/>
                <wp:positionH relativeFrom="margin">
                  <wp:align>center</wp:align>
                </wp:positionH>
                <wp:positionV relativeFrom="paragraph">
                  <wp:posOffset>386715</wp:posOffset>
                </wp:positionV>
                <wp:extent cx="4074159" cy="1971675"/>
                <wp:effectExtent l="0" t="0" r="22225" b="9525"/>
                <wp:wrapTopAndBottom/>
                <wp:docPr id="16" name="Group 16"/>
                <wp:cNvGraphicFramePr/>
                <a:graphic xmlns:a="http://schemas.openxmlformats.org/drawingml/2006/main">
                  <a:graphicData uri="http://schemas.microsoft.com/office/word/2010/wordprocessingGroup">
                    <wpg:wgp>
                      <wpg:cNvGrpSpPr/>
                      <wpg:grpSpPr>
                        <a:xfrm>
                          <a:off x="0" y="0"/>
                          <a:ext cx="4074159" cy="1971675"/>
                          <a:chOff x="0" y="0"/>
                          <a:chExt cx="4074159" cy="1971675"/>
                        </a:xfrm>
                      </wpg:grpSpPr>
                      <wps:wsp>
                        <wps:cNvPr id="3" name="Text Box 3"/>
                        <wps:cNvSpPr txBox="1">
                          <a:spLocks noChangeArrowheads="1"/>
                        </wps:cNvSpPr>
                        <wps:spPr bwMode="auto">
                          <a:xfrm>
                            <a:off x="0" y="0"/>
                            <a:ext cx="4074159" cy="1647189"/>
                          </a:xfrm>
                          <a:prstGeom prst="rect">
                            <a:avLst/>
                          </a:prstGeom>
                          <a:solidFill>
                            <a:srgbClr val="FFFFFF"/>
                          </a:solidFill>
                          <a:ln w="9525">
                            <a:solidFill>
                              <a:srgbClr val="000000"/>
                            </a:solidFill>
                            <a:miter lim="800000"/>
                            <a:headEnd/>
                            <a:tailEnd/>
                          </a:ln>
                        </wps:spPr>
                        <wps:txbx>
                          <w:txbxContent>
                            <w:p w14:paraId="145CDD23" w14:textId="2273D44E" w:rsidR="005F22AA" w:rsidRPr="00DA2421" w:rsidRDefault="005F22AA" w:rsidP="00B661C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public</w:t>
                              </w: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class</w:t>
                              </w:r>
                              <w:r w:rsidRPr="00DA2421">
                                <w:rPr>
                                  <w:rFonts w:ascii="Consolas" w:hAnsi="Consolas" w:cs="Consolas"/>
                                  <w:color w:val="000000"/>
                                  <w:sz w:val="16"/>
                                  <w:szCs w:val="16"/>
                                  <w:highlight w:val="white"/>
                                </w:rPr>
                                <w:t xml:space="preserve"> </w:t>
                              </w:r>
                              <w:proofErr w:type="spellStart"/>
                              <w:r w:rsidR="00577A2A" w:rsidRPr="00DA2421">
                                <w:rPr>
                                  <w:rFonts w:ascii="Consolas" w:hAnsi="Consolas" w:cs="Consolas"/>
                                  <w:color w:val="2B91AF"/>
                                  <w:sz w:val="16"/>
                                  <w:szCs w:val="16"/>
                                  <w:highlight w:val="white"/>
                                </w:rPr>
                                <w:t>Batch</w:t>
                              </w:r>
                              <w:r w:rsidR="00754183">
                                <w:rPr>
                                  <w:rFonts w:ascii="Consolas" w:hAnsi="Consolas" w:cs="Consolas"/>
                                  <w:color w:val="2B91AF"/>
                                  <w:sz w:val="16"/>
                                  <w:szCs w:val="16"/>
                                  <w:highlight w:val="white"/>
                                </w:rPr>
                                <w:t>Generated</w:t>
                              </w:r>
                              <w:r w:rsidR="00577A2A" w:rsidRPr="00DA2421">
                                <w:rPr>
                                  <w:rFonts w:ascii="Consolas" w:hAnsi="Consolas" w:cs="Consolas"/>
                                  <w:color w:val="2B91AF"/>
                                  <w:sz w:val="16"/>
                                  <w:szCs w:val="16"/>
                                  <w:highlight w:val="white"/>
                                </w:rPr>
                                <w:t>ForTitanicPassenger</w:t>
                              </w:r>
                              <w:proofErr w:type="spellEnd"/>
                              <w:r w:rsidRPr="00DA2421">
                                <w:rPr>
                                  <w:rFonts w:ascii="Consolas" w:hAnsi="Consolas" w:cs="Consolas"/>
                                  <w:color w:val="2B91AF"/>
                                  <w:sz w:val="16"/>
                                  <w:szCs w:val="16"/>
                                  <w:highlight w:val="white"/>
                                </w:rPr>
                                <w:t>&lt;</w:t>
                              </w:r>
                              <w:proofErr w:type="spellStart"/>
                              <w:r w:rsidRPr="00DA2421">
                                <w:rPr>
                                  <w:rFonts w:ascii="Consolas" w:hAnsi="Consolas" w:cs="Consolas"/>
                                  <w:color w:val="2B91AF"/>
                                  <w:sz w:val="16"/>
                                  <w:szCs w:val="16"/>
                                  <w:highlight w:val="white"/>
                                </w:rPr>
                                <w:t>TKey</w:t>
                              </w:r>
                              <w:proofErr w:type="spellEnd"/>
                              <w:r w:rsidRPr="00DA2421">
                                <w:rPr>
                                  <w:rFonts w:ascii="Consolas" w:hAnsi="Consolas" w:cs="Consolas"/>
                                  <w:color w:val="2B91AF"/>
                                  <w:sz w:val="16"/>
                                  <w:szCs w:val="16"/>
                                  <w:highlight w:val="white"/>
                                </w:rPr>
                                <w:t>&gt;</w:t>
                              </w:r>
                            </w:p>
                            <w:p w14:paraId="499C5125" w14:textId="77777777" w:rsidR="005F22AA" w:rsidRPr="00DA2421" w:rsidRDefault="005F22AA" w:rsidP="00B661C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
                            <w:p w14:paraId="5764FD50" w14:textId="6F3BB6FF"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long</w:t>
                              </w:r>
                              <w:r w:rsidRPr="00DA2421">
                                <w:rPr>
                                  <w:rFonts w:ascii="Consolas" w:hAnsi="Consolas" w:cs="Consolas"/>
                                  <w:color w:val="000000"/>
                                  <w:sz w:val="16"/>
                                  <w:szCs w:val="16"/>
                                  <w:highlight w:val="white"/>
                                </w:rPr>
                                <w:t>&gt; SyncTime;</w:t>
                              </w:r>
                            </w:p>
                            <w:p w14:paraId="5856CA77" w14:textId="60E83B10"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long</w:t>
                              </w:r>
                              <w:r w:rsidRPr="00DA2421">
                                <w:rPr>
                                  <w:rFonts w:ascii="Consolas" w:hAnsi="Consolas" w:cs="Consolas"/>
                                  <w:color w:val="000000"/>
                                  <w:sz w:val="16"/>
                                  <w:szCs w:val="16"/>
                                  <w:highlight w:val="white"/>
                                </w:rPr>
                                <w:t>&gt; OtherTime;</w:t>
                              </w:r>
                            </w:p>
                            <w:p w14:paraId="14A2205C" w14:textId="3DEE7FF0"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long</w:t>
                              </w:r>
                              <w:r w:rsidRPr="00DA2421">
                                <w:rPr>
                                  <w:rFonts w:ascii="Consolas" w:hAnsi="Consolas" w:cs="Consolas"/>
                                  <w:color w:val="000000"/>
                                  <w:sz w:val="16"/>
                                  <w:szCs w:val="16"/>
                                  <w:highlight w:val="white"/>
                                </w:rPr>
                                <w:t xml:space="preserve">&gt; </w:t>
                              </w:r>
                              <w:proofErr w:type="spellStart"/>
                              <w:r w:rsidRPr="00DA2421">
                                <w:rPr>
                                  <w:rFonts w:ascii="Consolas" w:hAnsi="Consolas" w:cs="Consolas"/>
                                  <w:color w:val="000000"/>
                                  <w:sz w:val="16"/>
                                  <w:szCs w:val="16"/>
                                  <w:highlight w:val="white"/>
                                </w:rPr>
                                <w:t>BitVector</w:t>
                              </w:r>
                              <w:proofErr w:type="spellEnd"/>
                              <w:r w:rsidRPr="00DA2421">
                                <w:rPr>
                                  <w:rFonts w:ascii="Consolas" w:hAnsi="Consolas" w:cs="Consolas"/>
                                  <w:color w:val="000000"/>
                                  <w:sz w:val="16"/>
                                  <w:szCs w:val="16"/>
                                  <w:highlight w:val="white"/>
                                </w:rPr>
                                <w:t>;</w:t>
                              </w:r>
                            </w:p>
                            <w:p w14:paraId="2AC016D4" w14:textId="4E9A75E0"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proofErr w:type="spellStart"/>
                              <w:r w:rsidRPr="00DA2421">
                                <w:rPr>
                                  <w:rFonts w:ascii="Consolas" w:hAnsi="Consolas" w:cs="Consolas"/>
                                  <w:color w:val="0000FF"/>
                                  <w:sz w:val="16"/>
                                  <w:szCs w:val="16"/>
                                  <w:highlight w:val="white"/>
                                </w:rPr>
                                <w:t>TKey</w:t>
                              </w:r>
                              <w:proofErr w:type="spellEnd"/>
                              <w:r w:rsidRPr="00DA2421">
                                <w:rPr>
                                  <w:rFonts w:ascii="Consolas" w:hAnsi="Consolas" w:cs="Consolas"/>
                                  <w:color w:val="000000"/>
                                  <w:sz w:val="16"/>
                                  <w:szCs w:val="16"/>
                                  <w:highlight w:val="white"/>
                                </w:rPr>
                                <w:t>&gt; Key;</w:t>
                              </w:r>
                            </w:p>
                            <w:p w14:paraId="26389FB4" w14:textId="41B180F1"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int</w:t>
                              </w:r>
                              <w:r w:rsidRPr="00DA2421">
                                <w:rPr>
                                  <w:rFonts w:ascii="Consolas" w:hAnsi="Consolas" w:cs="Consolas"/>
                                  <w:color w:val="000000"/>
                                  <w:sz w:val="16"/>
                                  <w:szCs w:val="16"/>
                                  <w:highlight w:val="white"/>
                                </w:rPr>
                                <w:t>&gt; Hash;</w:t>
                              </w:r>
                            </w:p>
                            <w:p w14:paraId="0CE1D295" w14:textId="77777777" w:rsidR="005F22AA" w:rsidRPr="00DA2421" w:rsidRDefault="005F22AA" w:rsidP="00B661C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bool</w:t>
                              </w:r>
                              <w:r w:rsidRPr="00DA2421">
                                <w:rPr>
                                  <w:rFonts w:ascii="Consolas" w:hAnsi="Consolas" w:cs="Consolas"/>
                                  <w:color w:val="000000"/>
                                  <w:sz w:val="16"/>
                                  <w:szCs w:val="16"/>
                                  <w:highlight w:val="white"/>
                                </w:rPr>
                                <w:t>&gt; survived;</w:t>
                              </w:r>
                            </w:p>
                            <w:p w14:paraId="4E58654F" w14:textId="77777777" w:rsidR="005F22AA" w:rsidRPr="00DA2421" w:rsidRDefault="005F22AA" w:rsidP="00B661C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int</w:t>
                              </w:r>
                              <w:r w:rsidRPr="00DA2421">
                                <w:rPr>
                                  <w:rFonts w:ascii="Consolas" w:hAnsi="Consolas" w:cs="Consolas"/>
                                  <w:color w:val="000000"/>
                                  <w:sz w:val="16"/>
                                  <w:szCs w:val="16"/>
                                  <w:highlight w:val="white"/>
                                </w:rPr>
                                <w:t xml:space="preserve">&gt; </w:t>
                              </w:r>
                              <w:proofErr w:type="spellStart"/>
                              <w:r w:rsidRPr="00DA2421">
                                <w:rPr>
                                  <w:rFonts w:ascii="Consolas" w:hAnsi="Consolas" w:cs="Consolas"/>
                                  <w:color w:val="000000"/>
                                  <w:sz w:val="16"/>
                                  <w:szCs w:val="16"/>
                                  <w:highlight w:val="white"/>
                                </w:rPr>
                                <w:t>pclass</w:t>
                              </w:r>
                              <w:proofErr w:type="spellEnd"/>
                              <w:r w:rsidRPr="00DA2421">
                                <w:rPr>
                                  <w:rFonts w:ascii="Consolas" w:hAnsi="Consolas" w:cs="Consolas"/>
                                  <w:color w:val="000000"/>
                                  <w:sz w:val="16"/>
                                  <w:szCs w:val="16"/>
                                  <w:highlight w:val="white"/>
                                </w:rPr>
                                <w:t>;</w:t>
                              </w:r>
                            </w:p>
                            <w:p w14:paraId="303376F8" w14:textId="77777777" w:rsidR="005F22AA" w:rsidRPr="00DA2421" w:rsidRDefault="005F22AA" w:rsidP="00B661C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string</w:t>
                              </w:r>
                              <w:r w:rsidRPr="00DA2421">
                                <w:rPr>
                                  <w:rFonts w:ascii="Consolas" w:hAnsi="Consolas" w:cs="Consolas"/>
                                  <w:color w:val="000000"/>
                                  <w:sz w:val="16"/>
                                  <w:szCs w:val="16"/>
                                  <w:highlight w:val="white"/>
                                </w:rPr>
                                <w:t>&gt; name;</w:t>
                              </w:r>
                            </w:p>
                            <w:p w14:paraId="4167D7D1" w14:textId="77777777" w:rsidR="005F22AA" w:rsidRPr="00DA2421" w:rsidRDefault="005F22AA" w:rsidP="00B661C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string</w:t>
                              </w:r>
                              <w:r w:rsidRPr="00DA2421">
                                <w:rPr>
                                  <w:rFonts w:ascii="Consolas" w:hAnsi="Consolas" w:cs="Consolas"/>
                                  <w:color w:val="000000"/>
                                  <w:sz w:val="16"/>
                                  <w:szCs w:val="16"/>
                                  <w:highlight w:val="white"/>
                                </w:rPr>
                                <w:t>&gt; sex;</w:t>
                              </w:r>
                            </w:p>
                            <w:p w14:paraId="47CF50F4" w14:textId="77777777" w:rsidR="005F22AA" w:rsidRPr="00DA2421" w:rsidRDefault="005F22AA" w:rsidP="00B661C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int</w:t>
                              </w:r>
                              <w:r w:rsidRPr="00DA2421">
                                <w:rPr>
                                  <w:rFonts w:ascii="Consolas" w:hAnsi="Consolas" w:cs="Consolas"/>
                                  <w:color w:val="000000"/>
                                  <w:sz w:val="16"/>
                                  <w:szCs w:val="16"/>
                                  <w:highlight w:val="white"/>
                                </w:rPr>
                                <w:t>&gt; age;</w:t>
                              </w:r>
                            </w:p>
                            <w:p w14:paraId="303990A0" w14:textId="60FFE05B" w:rsidR="005F22AA" w:rsidRPr="00DA2421" w:rsidRDefault="005F22AA" w:rsidP="00B661C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
                          </w:txbxContent>
                        </wps:txbx>
                        <wps:bodyPr rot="0" vert="horz" wrap="square" lIns="91440" tIns="45720" rIns="91440" bIns="45720" anchor="t" anchorCtr="0">
                          <a:spAutoFit/>
                        </wps:bodyPr>
                      </wps:wsp>
                      <wps:wsp>
                        <wps:cNvPr id="21" name="Text Box 21"/>
                        <wps:cNvSpPr txBox="1"/>
                        <wps:spPr>
                          <a:xfrm>
                            <a:off x="0" y="1704975"/>
                            <a:ext cx="4072890" cy="266700"/>
                          </a:xfrm>
                          <a:prstGeom prst="rect">
                            <a:avLst/>
                          </a:prstGeom>
                          <a:solidFill>
                            <a:prstClr val="white"/>
                          </a:solidFill>
                          <a:ln>
                            <a:noFill/>
                          </a:ln>
                          <a:effectLst/>
                        </wps:spPr>
                        <wps:txbx>
                          <w:txbxContent>
                            <w:p w14:paraId="61FDDFE4" w14:textId="797C6DA5" w:rsidR="0037328A" w:rsidRDefault="0037328A" w:rsidP="0037328A">
                              <w:pPr>
                                <w:pStyle w:val="Caption"/>
                                <w:jc w:val="center"/>
                              </w:pPr>
                              <w:r>
                                <w:t xml:space="preserve">Figure </w:t>
                              </w:r>
                              <w:r w:rsidR="0039137C">
                                <w:rPr>
                                  <w:noProof/>
                                </w:rPr>
                                <w:fldChar w:fldCharType="begin"/>
                              </w:r>
                              <w:r w:rsidR="0039137C">
                                <w:rPr>
                                  <w:noProof/>
                                </w:rPr>
                                <w:instrText xml:space="preserve"> SEQ Figure \* ARABIC </w:instrText>
                              </w:r>
                              <w:r w:rsidR="0039137C">
                                <w:rPr>
                                  <w:noProof/>
                                </w:rPr>
                                <w:fldChar w:fldCharType="separate"/>
                              </w:r>
                              <w:r w:rsidR="002A254B">
                                <w:rPr>
                                  <w:noProof/>
                                </w:rPr>
                                <w:t>7</w:t>
                              </w:r>
                              <w:r w:rsidR="0039137C">
                                <w:rPr>
                                  <w:noProof/>
                                </w:rPr>
                                <w:fldChar w:fldCharType="end"/>
                              </w:r>
                              <w:r>
                                <w:t>: The generated columnar batch type</w:t>
                              </w:r>
                              <w:r>
                                <w:rPr>
                                  <w:noProof/>
                                </w:rPr>
                                <w:t xml:space="preserve"> in Trill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45176EB" id="Group 16" o:spid="_x0000_s1059" style="position:absolute;left:0;text-align:left;margin-left:0;margin-top:30.45pt;width:320.8pt;height:155.25pt;z-index:251658254;mso-position-horizontal:center;mso-position-horizontal-relative:margin;mso-position-vertical-relative:text;mso-width-relative:margin;mso-height-relative:margin" coordsize="40741,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">
                <v:shape id="Text Box 3" o:spid="_x0000_s1060" type="#_x0000_t202" style="position:absolute;width:40741;height:16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">
                  <v:textbox style="mso-fit-shape-to-text:t">
                    <w:txbxContent>
                      <w:p w14:paraId="145CDD23" w14:textId="2273D44E" w:rsidR="005F22AA" w:rsidRPr="00DA2421" w:rsidRDefault="005F22AA" w:rsidP="00B661C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public</w:t>
                        </w:r>
                        <w:r w:rsidRPr="00DA2421">
                          <w:rPr>
                            <w:rFonts w:ascii="Consolas" w:hAnsi="Consolas" w:cs="Consolas"/>
                            <w:color w:val="000000"/>
                            <w:sz w:val="16"/>
                            <w:szCs w:val="16"/>
                            <w:highlight w:val="white"/>
                          </w:rPr>
                          <w:t xml:space="preserve"> </w:t>
                        </w:r>
                        <w:r w:rsidRPr="00DA2421">
                          <w:rPr>
                            <w:rFonts w:ascii="Consolas" w:hAnsi="Consolas" w:cs="Consolas"/>
                            <w:color w:val="0000FF"/>
                            <w:sz w:val="16"/>
                            <w:szCs w:val="16"/>
                            <w:highlight w:val="white"/>
                          </w:rPr>
                          <w:t>class</w:t>
                        </w:r>
                        <w:r w:rsidRPr="00DA2421">
                          <w:rPr>
                            <w:rFonts w:ascii="Consolas" w:hAnsi="Consolas" w:cs="Consolas"/>
                            <w:color w:val="000000"/>
                            <w:sz w:val="16"/>
                            <w:szCs w:val="16"/>
                            <w:highlight w:val="white"/>
                          </w:rPr>
                          <w:t xml:space="preserve"> </w:t>
                        </w:r>
                        <w:proofErr w:type="spellStart"/>
                        <w:r w:rsidR="00577A2A" w:rsidRPr="00DA2421">
                          <w:rPr>
                            <w:rFonts w:ascii="Consolas" w:hAnsi="Consolas" w:cs="Consolas"/>
                            <w:color w:val="2B91AF"/>
                            <w:sz w:val="16"/>
                            <w:szCs w:val="16"/>
                            <w:highlight w:val="white"/>
                          </w:rPr>
                          <w:t>Batch</w:t>
                        </w:r>
                        <w:r w:rsidR="00754183">
                          <w:rPr>
                            <w:rFonts w:ascii="Consolas" w:hAnsi="Consolas" w:cs="Consolas"/>
                            <w:color w:val="2B91AF"/>
                            <w:sz w:val="16"/>
                            <w:szCs w:val="16"/>
                            <w:highlight w:val="white"/>
                          </w:rPr>
                          <w:t>Generated</w:t>
                        </w:r>
                        <w:r w:rsidR="00577A2A" w:rsidRPr="00DA2421">
                          <w:rPr>
                            <w:rFonts w:ascii="Consolas" w:hAnsi="Consolas" w:cs="Consolas"/>
                            <w:color w:val="2B91AF"/>
                            <w:sz w:val="16"/>
                            <w:szCs w:val="16"/>
                            <w:highlight w:val="white"/>
                          </w:rPr>
                          <w:t>ForTitanicPassenger</w:t>
                        </w:r>
                        <w:proofErr w:type="spellEnd"/>
                        <w:r w:rsidRPr="00DA2421">
                          <w:rPr>
                            <w:rFonts w:ascii="Consolas" w:hAnsi="Consolas" w:cs="Consolas"/>
                            <w:color w:val="2B91AF"/>
                            <w:sz w:val="16"/>
                            <w:szCs w:val="16"/>
                            <w:highlight w:val="white"/>
                          </w:rPr>
                          <w:t>&lt;</w:t>
                        </w:r>
                        <w:proofErr w:type="spellStart"/>
                        <w:r w:rsidRPr="00DA2421">
                          <w:rPr>
                            <w:rFonts w:ascii="Consolas" w:hAnsi="Consolas" w:cs="Consolas"/>
                            <w:color w:val="2B91AF"/>
                            <w:sz w:val="16"/>
                            <w:szCs w:val="16"/>
                            <w:highlight w:val="white"/>
                          </w:rPr>
                          <w:t>TKey</w:t>
                        </w:r>
                        <w:proofErr w:type="spellEnd"/>
                        <w:r w:rsidRPr="00DA2421">
                          <w:rPr>
                            <w:rFonts w:ascii="Consolas" w:hAnsi="Consolas" w:cs="Consolas"/>
                            <w:color w:val="2B91AF"/>
                            <w:sz w:val="16"/>
                            <w:szCs w:val="16"/>
                            <w:highlight w:val="white"/>
                          </w:rPr>
                          <w:t>&gt;</w:t>
                        </w:r>
                      </w:p>
                      <w:p w14:paraId="499C5125" w14:textId="77777777" w:rsidR="005F22AA" w:rsidRPr="00DA2421" w:rsidRDefault="005F22AA" w:rsidP="00B661C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
                      <w:p w14:paraId="5764FD50" w14:textId="6F3BB6FF"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long</w:t>
                        </w:r>
                        <w:r w:rsidRPr="00DA2421">
                          <w:rPr>
                            <w:rFonts w:ascii="Consolas" w:hAnsi="Consolas" w:cs="Consolas"/>
                            <w:color w:val="000000"/>
                            <w:sz w:val="16"/>
                            <w:szCs w:val="16"/>
                            <w:highlight w:val="white"/>
                          </w:rPr>
                          <w:t>&gt; SyncTime;</w:t>
                        </w:r>
                      </w:p>
                      <w:p w14:paraId="5856CA77" w14:textId="60E83B10"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long</w:t>
                        </w:r>
                        <w:r w:rsidRPr="00DA2421">
                          <w:rPr>
                            <w:rFonts w:ascii="Consolas" w:hAnsi="Consolas" w:cs="Consolas"/>
                            <w:color w:val="000000"/>
                            <w:sz w:val="16"/>
                            <w:szCs w:val="16"/>
                            <w:highlight w:val="white"/>
                          </w:rPr>
                          <w:t>&gt; OtherTime;</w:t>
                        </w:r>
                      </w:p>
                      <w:p w14:paraId="14A2205C" w14:textId="3DEE7FF0"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long</w:t>
                        </w:r>
                        <w:r w:rsidRPr="00DA2421">
                          <w:rPr>
                            <w:rFonts w:ascii="Consolas" w:hAnsi="Consolas" w:cs="Consolas"/>
                            <w:color w:val="000000"/>
                            <w:sz w:val="16"/>
                            <w:szCs w:val="16"/>
                            <w:highlight w:val="white"/>
                          </w:rPr>
                          <w:t xml:space="preserve">&gt; </w:t>
                        </w:r>
                        <w:proofErr w:type="spellStart"/>
                        <w:r w:rsidRPr="00DA2421">
                          <w:rPr>
                            <w:rFonts w:ascii="Consolas" w:hAnsi="Consolas" w:cs="Consolas"/>
                            <w:color w:val="000000"/>
                            <w:sz w:val="16"/>
                            <w:szCs w:val="16"/>
                            <w:highlight w:val="white"/>
                          </w:rPr>
                          <w:t>BitVector</w:t>
                        </w:r>
                        <w:proofErr w:type="spellEnd"/>
                        <w:r w:rsidRPr="00DA2421">
                          <w:rPr>
                            <w:rFonts w:ascii="Consolas" w:hAnsi="Consolas" w:cs="Consolas"/>
                            <w:color w:val="000000"/>
                            <w:sz w:val="16"/>
                            <w:szCs w:val="16"/>
                            <w:highlight w:val="white"/>
                          </w:rPr>
                          <w:t>;</w:t>
                        </w:r>
                      </w:p>
                      <w:p w14:paraId="2AC016D4" w14:textId="4E9A75E0"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proofErr w:type="spellStart"/>
                        <w:r w:rsidRPr="00DA2421">
                          <w:rPr>
                            <w:rFonts w:ascii="Consolas" w:hAnsi="Consolas" w:cs="Consolas"/>
                            <w:color w:val="0000FF"/>
                            <w:sz w:val="16"/>
                            <w:szCs w:val="16"/>
                            <w:highlight w:val="white"/>
                          </w:rPr>
                          <w:t>TKey</w:t>
                        </w:r>
                        <w:proofErr w:type="spellEnd"/>
                        <w:r w:rsidRPr="00DA2421">
                          <w:rPr>
                            <w:rFonts w:ascii="Consolas" w:hAnsi="Consolas" w:cs="Consolas"/>
                            <w:color w:val="000000"/>
                            <w:sz w:val="16"/>
                            <w:szCs w:val="16"/>
                            <w:highlight w:val="white"/>
                          </w:rPr>
                          <w:t>&gt; Key;</w:t>
                        </w:r>
                      </w:p>
                      <w:p w14:paraId="26389FB4" w14:textId="41B180F1" w:rsidR="005F22AA" w:rsidRPr="00DA2421" w:rsidRDefault="005F22AA" w:rsidP="007A7C6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int</w:t>
                        </w:r>
                        <w:r w:rsidRPr="00DA2421">
                          <w:rPr>
                            <w:rFonts w:ascii="Consolas" w:hAnsi="Consolas" w:cs="Consolas"/>
                            <w:color w:val="000000"/>
                            <w:sz w:val="16"/>
                            <w:szCs w:val="16"/>
                            <w:highlight w:val="white"/>
                          </w:rPr>
                          <w:t>&gt; Hash;</w:t>
                        </w:r>
                      </w:p>
                      <w:p w14:paraId="0CE1D295" w14:textId="77777777" w:rsidR="005F22AA" w:rsidRPr="00DA2421" w:rsidRDefault="005F22AA" w:rsidP="00B661C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bool</w:t>
                        </w:r>
                        <w:r w:rsidRPr="00DA2421">
                          <w:rPr>
                            <w:rFonts w:ascii="Consolas" w:hAnsi="Consolas" w:cs="Consolas"/>
                            <w:color w:val="000000"/>
                            <w:sz w:val="16"/>
                            <w:szCs w:val="16"/>
                            <w:highlight w:val="white"/>
                          </w:rPr>
                          <w:t>&gt; survived;</w:t>
                        </w:r>
                      </w:p>
                      <w:p w14:paraId="4E58654F" w14:textId="77777777" w:rsidR="005F22AA" w:rsidRPr="00DA2421" w:rsidRDefault="005F22AA" w:rsidP="00B661C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int</w:t>
                        </w:r>
                        <w:r w:rsidRPr="00DA2421">
                          <w:rPr>
                            <w:rFonts w:ascii="Consolas" w:hAnsi="Consolas" w:cs="Consolas"/>
                            <w:color w:val="000000"/>
                            <w:sz w:val="16"/>
                            <w:szCs w:val="16"/>
                            <w:highlight w:val="white"/>
                          </w:rPr>
                          <w:t xml:space="preserve">&gt; </w:t>
                        </w:r>
                        <w:proofErr w:type="spellStart"/>
                        <w:r w:rsidRPr="00DA2421">
                          <w:rPr>
                            <w:rFonts w:ascii="Consolas" w:hAnsi="Consolas" w:cs="Consolas"/>
                            <w:color w:val="000000"/>
                            <w:sz w:val="16"/>
                            <w:szCs w:val="16"/>
                            <w:highlight w:val="white"/>
                          </w:rPr>
                          <w:t>pclass</w:t>
                        </w:r>
                        <w:proofErr w:type="spellEnd"/>
                        <w:r w:rsidRPr="00DA2421">
                          <w:rPr>
                            <w:rFonts w:ascii="Consolas" w:hAnsi="Consolas" w:cs="Consolas"/>
                            <w:color w:val="000000"/>
                            <w:sz w:val="16"/>
                            <w:szCs w:val="16"/>
                            <w:highlight w:val="white"/>
                          </w:rPr>
                          <w:t>;</w:t>
                        </w:r>
                      </w:p>
                      <w:p w14:paraId="303376F8" w14:textId="77777777" w:rsidR="005F22AA" w:rsidRPr="00DA2421" w:rsidRDefault="005F22AA" w:rsidP="00B661C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string</w:t>
                        </w:r>
                        <w:r w:rsidRPr="00DA2421">
                          <w:rPr>
                            <w:rFonts w:ascii="Consolas" w:hAnsi="Consolas" w:cs="Consolas"/>
                            <w:color w:val="000000"/>
                            <w:sz w:val="16"/>
                            <w:szCs w:val="16"/>
                            <w:highlight w:val="white"/>
                          </w:rPr>
                          <w:t>&gt; name;</w:t>
                        </w:r>
                      </w:p>
                      <w:p w14:paraId="4167D7D1" w14:textId="77777777" w:rsidR="005F22AA" w:rsidRPr="00DA2421" w:rsidRDefault="005F22AA" w:rsidP="00B661C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string</w:t>
                        </w:r>
                        <w:r w:rsidRPr="00DA2421">
                          <w:rPr>
                            <w:rFonts w:ascii="Consolas" w:hAnsi="Consolas" w:cs="Consolas"/>
                            <w:color w:val="000000"/>
                            <w:sz w:val="16"/>
                            <w:szCs w:val="16"/>
                            <w:highlight w:val="white"/>
                          </w:rPr>
                          <w:t>&gt; sex;</w:t>
                        </w:r>
                      </w:p>
                      <w:p w14:paraId="47CF50F4" w14:textId="77777777" w:rsidR="005F22AA" w:rsidRPr="00DA2421" w:rsidRDefault="005F22AA" w:rsidP="00B661C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roofErr w:type="spellStart"/>
                        <w:r w:rsidRPr="00DA2421">
                          <w:rPr>
                            <w:rFonts w:ascii="Consolas" w:hAnsi="Consolas" w:cs="Consolas"/>
                            <w:color w:val="2B91AF"/>
                            <w:sz w:val="16"/>
                            <w:szCs w:val="16"/>
                            <w:highlight w:val="white"/>
                          </w:rPr>
                          <w:t>ColumnBatch</w:t>
                        </w:r>
                        <w:proofErr w:type="spellEnd"/>
                        <w:r w:rsidRPr="00DA2421">
                          <w:rPr>
                            <w:rFonts w:ascii="Consolas" w:hAnsi="Consolas" w:cs="Consolas"/>
                            <w:color w:val="000000"/>
                            <w:sz w:val="16"/>
                            <w:szCs w:val="16"/>
                            <w:highlight w:val="white"/>
                          </w:rPr>
                          <w:t>&lt;</w:t>
                        </w:r>
                        <w:r w:rsidRPr="00DA2421">
                          <w:rPr>
                            <w:rFonts w:ascii="Consolas" w:hAnsi="Consolas" w:cs="Consolas"/>
                            <w:color w:val="0000FF"/>
                            <w:sz w:val="16"/>
                            <w:szCs w:val="16"/>
                            <w:highlight w:val="white"/>
                          </w:rPr>
                          <w:t>int</w:t>
                        </w:r>
                        <w:r w:rsidRPr="00DA2421">
                          <w:rPr>
                            <w:rFonts w:ascii="Consolas" w:hAnsi="Consolas" w:cs="Consolas"/>
                            <w:color w:val="000000"/>
                            <w:sz w:val="16"/>
                            <w:szCs w:val="16"/>
                            <w:highlight w:val="white"/>
                          </w:rPr>
                          <w:t>&gt; age;</w:t>
                        </w:r>
                      </w:p>
                      <w:p w14:paraId="303990A0" w14:textId="60FFE05B" w:rsidR="005F22AA" w:rsidRPr="00DA2421" w:rsidRDefault="005F22AA" w:rsidP="00B661C9">
                        <w:pPr>
                          <w:autoSpaceDE w:val="0"/>
                          <w:autoSpaceDN w:val="0"/>
                          <w:adjustRightInd w:val="0"/>
                          <w:spacing w:after="0" w:line="240" w:lineRule="auto"/>
                          <w:rPr>
                            <w:rFonts w:ascii="Consolas" w:hAnsi="Consolas" w:cs="Consolas"/>
                            <w:color w:val="000000"/>
                            <w:sz w:val="16"/>
                            <w:szCs w:val="16"/>
                            <w:highlight w:val="white"/>
                          </w:rPr>
                        </w:pPr>
                        <w:r w:rsidRPr="00DA2421">
                          <w:rPr>
                            <w:rFonts w:ascii="Consolas" w:hAnsi="Consolas" w:cs="Consolas"/>
                            <w:color w:val="000000"/>
                            <w:sz w:val="16"/>
                            <w:szCs w:val="16"/>
                            <w:highlight w:val="white"/>
                          </w:rPr>
                          <w:t xml:space="preserve">    }</w:t>
                        </w:r>
                      </w:p>
                    </w:txbxContent>
                  </v:textbox>
                </v:shape>
                <v:shape id="Text Box 21" o:spid="_x0000_s1061" type="#_x0000_t202" style="position:absolute;top:17049;width:407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61FDDFE4" w14:textId="797C6DA5" w:rsidR="0037328A" w:rsidRDefault="0037328A" w:rsidP="0037328A">
                        <w:pPr>
                          <w:pStyle w:val="Caption"/>
                          <w:jc w:val="center"/>
                        </w:pPr>
                        <w:r>
                          <w:t xml:space="preserve">Figure </w:t>
                        </w:r>
                        <w:r w:rsidR="0039137C">
                          <w:rPr>
                            <w:noProof/>
                          </w:rPr>
                          <w:fldChar w:fldCharType="begin"/>
                        </w:r>
                        <w:r w:rsidR="0039137C">
                          <w:rPr>
                            <w:noProof/>
                          </w:rPr>
                          <w:instrText xml:space="preserve"> SEQ Figure \* ARABIC </w:instrText>
                        </w:r>
                        <w:r w:rsidR="0039137C">
                          <w:rPr>
                            <w:noProof/>
                          </w:rPr>
                          <w:fldChar w:fldCharType="separate"/>
                        </w:r>
                        <w:r w:rsidR="002A254B">
                          <w:rPr>
                            <w:noProof/>
                          </w:rPr>
                          <w:t>7</w:t>
                        </w:r>
                        <w:r w:rsidR="0039137C">
                          <w:rPr>
                            <w:noProof/>
                          </w:rPr>
                          <w:fldChar w:fldCharType="end"/>
                        </w:r>
                        <w:r>
                          <w:t>: The generated columnar batch type</w:t>
                        </w:r>
                        <w:r>
                          <w:rPr>
                            <w:noProof/>
                          </w:rPr>
                          <w:t xml:space="preserve"> in Trill</w:t>
                        </w:r>
                      </w:p>
                    </w:txbxContent>
                  </v:textbox>
                </v:shape>
                <w10:wrap type="topAndBottom" anchorx="margin"/>
              </v:group>
            </w:pict>
          </mc:Fallback>
        </mc:AlternateContent>
      </w:r>
      <w:r w:rsidR="002A254B">
        <w:t xml:space="preserve">The new version of Trill’s data organization is depicted in </w:t>
      </w:r>
      <w:r w:rsidR="002A254B">
        <w:fldChar w:fldCharType="begin"/>
      </w:r>
      <w:r w:rsidR="002A254B">
        <w:instrText xml:space="preserve"> REF _Ref367971555 \h </w:instrText>
      </w:r>
      <w:r w:rsidR="002A254B">
        <w:fldChar w:fldCharType="separate"/>
      </w:r>
      <w:r w:rsidR="002A254B">
        <w:t xml:space="preserve">Figure </w:t>
      </w:r>
      <w:r w:rsidR="002A254B">
        <w:rPr>
          <w:noProof/>
        </w:rPr>
        <w:t>8</w:t>
      </w:r>
      <w:r w:rsidR="002A254B">
        <w:fldChar w:fldCharType="end"/>
      </w:r>
      <w:r w:rsidR="002A254B">
        <w:t>.</w:t>
      </w:r>
    </w:p>
    <w:p w14:paraId="72BD3585" w14:textId="77777777" w:rsidR="002A254B" w:rsidRDefault="002A254B" w:rsidP="002A254B">
      <w:pPr>
        <w:keepNext/>
        <w:jc w:val="center"/>
      </w:pPr>
      <w:r>
        <w:rPr>
          <w:noProof/>
          <w:lang w:eastAsia="en-US"/>
        </w:rPr>
        <mc:AlternateContent>
          <mc:Choice Requires="wpc">
            <w:drawing>
              <wp:inline distT="0" distB="0" distL="0" distR="0" wp14:anchorId="074B261C" wp14:editId="5874C530">
                <wp:extent cx="2800350" cy="2000250"/>
                <wp:effectExtent l="0" t="0" r="0" b="0"/>
                <wp:docPr id="49" name="Canvas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0" name="Picture 50"/>
                          <pic:cNvPicPr>
                            <a:picLocks noChangeAspect="1"/>
                          </pic:cNvPicPr>
                        </pic:nvPicPr>
                        <pic:blipFill>
                          <a:blip r:embed="rId20"/>
                          <a:stretch>
                            <a:fillRect/>
                          </a:stretch>
                        </pic:blipFill>
                        <pic:spPr>
                          <a:xfrm>
                            <a:off x="180000" y="180000"/>
                            <a:ext cx="2572725" cy="1770892"/>
                          </a:xfrm>
                          <a:prstGeom prst="rect">
                            <a:avLst/>
                          </a:prstGeom>
                        </pic:spPr>
                      </pic:pic>
                    </wpc:wpc>
                  </a:graphicData>
                </a:graphic>
              </wp:inline>
            </w:drawing>
          </mc:Choice>
          <mc:Fallback>
            <w:pict>
              <v:group w14:anchorId="56C1BFDF" id="Canvas 49" o:spid="_x0000_s1026" editas="canvas" style="width:220.5pt;height:157.5pt;mso-position-horizontal-relative:char;mso-position-vertical-relative:line" coordsize="28003,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">
                <v:shape id="_x0000_s1027" type="#_x0000_t75" style="position:absolute;width:28003;height:20002;visibility:visible;mso-wrap-style:square">
                  <v:fill o:detectmouseclick="t"/>
                  <v:path o:connecttype="none"/>
                </v:shape>
                <v:shape id="Picture 50" o:spid="_x0000_s1028" type="#_x0000_t75" style="position:absolute;left:1800;top:1800;width:25727;height:17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">
                  <v:imagedata r:id="rId21" o:title=""/>
                </v:shape>
                <w10:anchorlock/>
              </v:group>
            </w:pict>
          </mc:Fallback>
        </mc:AlternateContent>
      </w:r>
    </w:p>
    <w:p w14:paraId="20B9EE49" w14:textId="062FD1D7" w:rsidR="002A254B" w:rsidRDefault="002A254B" w:rsidP="002A254B">
      <w:pPr>
        <w:pStyle w:val="Caption"/>
        <w:jc w:val="center"/>
      </w:pPr>
      <w:bookmarkStart w:id="15" w:name="_Ref367971555"/>
      <w:r>
        <w:t xml:space="preserve">Figure </w:t>
      </w:r>
      <w:r w:rsidR="004A705B">
        <w:fldChar w:fldCharType="begin"/>
      </w:r>
      <w:r w:rsidR="004A705B">
        <w:instrText xml:space="preserve"> SEQ Figure \* ARABIC </w:instrText>
      </w:r>
      <w:r w:rsidR="004A705B">
        <w:fldChar w:fldCharType="separate"/>
      </w:r>
      <w:r>
        <w:rPr>
          <w:noProof/>
        </w:rPr>
        <w:t>8</w:t>
      </w:r>
      <w:r w:rsidR="004A705B">
        <w:rPr>
          <w:noProof/>
        </w:rPr>
        <w:fldChar w:fldCharType="end"/>
      </w:r>
      <w:bookmarkEnd w:id="15"/>
      <w:r>
        <w:t>: Data organization with columnar payloads</w:t>
      </w:r>
    </w:p>
    <w:p w14:paraId="3C3A25C0" w14:textId="7DB45459" w:rsidR="00AD4028" w:rsidRPr="00DF0EB7" w:rsidRDefault="00065807" w:rsidP="00FE55D0">
      <w:pPr>
        <w:jc w:val="both"/>
      </w:pPr>
      <w:r>
        <w:lastRenderedPageBreak/>
        <w:t xml:space="preserve">Note that queries are </w:t>
      </w:r>
      <w:r w:rsidR="007A7C69">
        <w:t xml:space="preserve">still </w:t>
      </w:r>
      <w:r>
        <w:t>written with a row-oriented view of the data – we describe how query processing occurs with columnar payloads in Section 5.</w:t>
      </w:r>
    </w:p>
    <w:p w14:paraId="2DB4BDFC" w14:textId="1055E47C" w:rsidR="00245743" w:rsidRDefault="00245743" w:rsidP="00FE55D0">
      <w:pPr>
        <w:pStyle w:val="Heading3"/>
        <w:jc w:val="both"/>
      </w:pPr>
      <w:r>
        <w:t>Control Messages</w:t>
      </w:r>
    </w:p>
    <w:p w14:paraId="7264D46D" w14:textId="238415F2" w:rsidR="00245743" w:rsidRDefault="00065807" w:rsidP="00FE55D0">
      <w:pPr>
        <w:jc w:val="both"/>
      </w:pPr>
      <w:r>
        <w:t xml:space="preserve">In addition to </w:t>
      </w:r>
      <w:proofErr w:type="spellStart"/>
      <w:r>
        <w:t>DataBatch</w:t>
      </w:r>
      <w:proofErr w:type="spellEnd"/>
      <w:r>
        <w:t xml:space="preserve"> messages, Trill supports control messages such as </w:t>
      </w:r>
      <w:r w:rsidR="0088251E">
        <w:t>flushes</w:t>
      </w:r>
      <w:r>
        <w:t xml:space="preserve"> and completed messages. The semantics of these messages are as described earlier.</w:t>
      </w:r>
    </w:p>
    <w:p w14:paraId="13689EE3" w14:textId="18C9B4A6" w:rsidR="000262EB" w:rsidRDefault="006021CC" w:rsidP="00FE55D0">
      <w:pPr>
        <w:pStyle w:val="Heading2"/>
        <w:jc w:val="both"/>
      </w:pPr>
      <w:bookmarkStart w:id="16" w:name="_Ref367453796"/>
      <w:r>
        <w:t xml:space="preserve">Memory </w:t>
      </w:r>
      <w:r w:rsidR="00321F6C">
        <w:t>Management in Trill</w:t>
      </w:r>
      <w:bookmarkEnd w:id="16"/>
    </w:p>
    <w:p w14:paraId="7DBC5D82" w14:textId="0198E0AD" w:rsidR="00065807" w:rsidRDefault="00AD4028" w:rsidP="00FE55D0">
      <w:pPr>
        <w:jc w:val="both"/>
      </w:pPr>
      <w:r>
        <w:t>A critical performance issue in stream processing systems is the problem of fine-grained memory allocation and release (garbage collection). Traditionally, th</w:t>
      </w:r>
      <w:r w:rsidR="00313EDC">
        <w:t>e</w:t>
      </w:r>
      <w:r>
        <w:t>s</w:t>
      </w:r>
      <w:r w:rsidR="00313EDC">
        <w:t>e</w:t>
      </w:r>
      <w:r>
        <w:t xml:space="preserve"> are very expensive operations and the same is true in .NET. We follow a novel approach to memory management that </w:t>
      </w:r>
      <w:r w:rsidR="00313EDC">
        <w:t>retains the advantages of</w:t>
      </w:r>
      <w:r>
        <w:t xml:space="preserve"> the high-level world of .NET and yet provides the benefits of unmanaged page-level memory management. The advantage of not using unmanaged memory for memory management is that we completely sidestep the problem of handling complex .NET types.</w:t>
      </w:r>
    </w:p>
    <w:p w14:paraId="2FF76AA5" w14:textId="4178C22B" w:rsidR="00BE4DDE" w:rsidRDefault="00AD4028" w:rsidP="00FE55D0">
      <w:pPr>
        <w:jc w:val="both"/>
      </w:pPr>
      <w:r>
        <w:t xml:space="preserve">In Trill, we introduce the notion of a </w:t>
      </w:r>
      <w:r>
        <w:rPr>
          <w:i/>
        </w:rPr>
        <w:t>memory pool</w:t>
      </w:r>
      <w:r w:rsidR="00BE4DDE">
        <w:t>, which represents a reusable set of data structures</w:t>
      </w:r>
      <w:r>
        <w:t xml:space="preserve">. </w:t>
      </w:r>
      <w:r w:rsidR="00BE4DDE">
        <w:t>One may allocate a new instance of a structure by taking from the pool instead of allocating a new object (which can be very expensive). Likewise, when you no longer need an object, you return it to the pool instead of letting the GC reclaim the memory.</w:t>
      </w:r>
    </w:p>
    <w:p w14:paraId="70DD3138" w14:textId="0EFB069A" w:rsidR="00BE4DDE" w:rsidRDefault="00BE4DDE" w:rsidP="00FE55D0">
      <w:pPr>
        <w:jc w:val="both"/>
      </w:pPr>
      <w:r>
        <w:t>In Trill we have two forms of pools: a data structure pool allows you to hold arbitrary data structures such as Dictionary objects. They are used by operators that may need to frequent</w:t>
      </w:r>
      <w:r w:rsidR="00313EDC">
        <w:t>ly</w:t>
      </w:r>
      <w:r>
        <w:t xml:space="preserve"> allocate and deallocate such structures.</w:t>
      </w:r>
    </w:p>
    <w:p w14:paraId="29307D96" w14:textId="7EA9F5DB" w:rsidR="00AD4028" w:rsidRDefault="00BE4DDE" w:rsidP="00FE55D0">
      <w:pPr>
        <w:jc w:val="both"/>
      </w:pPr>
      <w:r>
        <w:t xml:space="preserve">The second type is a memory pool for events, which </w:t>
      </w:r>
      <w:r w:rsidR="0091588A">
        <w:t xml:space="preserve">is associated with a </w:t>
      </w:r>
      <w:proofErr w:type="spellStart"/>
      <w:r w:rsidR="0091588A">
        <w:t>DataBatch</w:t>
      </w:r>
      <w:proofErr w:type="spellEnd"/>
      <w:r w:rsidR="0091588A">
        <w:t xml:space="preserve"> type, and contains a </w:t>
      </w:r>
      <w:proofErr w:type="spellStart"/>
      <w:r w:rsidR="0091588A" w:rsidRPr="0091588A">
        <w:rPr>
          <w:i/>
        </w:rPr>
        <w:t>ColumnPool</w:t>
      </w:r>
      <w:proofErr w:type="spellEnd"/>
      <w:r w:rsidR="00014740">
        <w:rPr>
          <w:i/>
        </w:rPr>
        <w:t>&lt;T&gt;</w:t>
      </w:r>
      <w:r w:rsidR="0091588A">
        <w:t xml:space="preserve"> for each column type </w:t>
      </w:r>
      <w:r w:rsidR="00014740">
        <w:t xml:space="preserve">T </w:t>
      </w:r>
      <w:r w:rsidR="0091588A">
        <w:t>necessary for the batch. T</w:t>
      </w:r>
      <w:r w:rsidR="00014740">
        <w:t xml:space="preserve">he pool itself may be generated. A </w:t>
      </w:r>
      <w:proofErr w:type="spellStart"/>
      <w:r w:rsidR="00014740" w:rsidRPr="00014740">
        <w:rPr>
          <w:i/>
        </w:rPr>
        <w:t>ColumnPool</w:t>
      </w:r>
      <w:proofErr w:type="spellEnd"/>
      <w:r w:rsidR="00014740" w:rsidRPr="00014740">
        <w:rPr>
          <w:i/>
        </w:rPr>
        <w:t>&lt;T&gt;</w:t>
      </w:r>
      <w:r w:rsidR="00014740" w:rsidRPr="00014740">
        <w:t xml:space="preserve"> </w:t>
      </w:r>
      <w:r w:rsidR="00014740">
        <w:t xml:space="preserve">contains a pool </w:t>
      </w:r>
      <w:r w:rsidR="00DC2DC7">
        <w:t xml:space="preserve">(implemented as a queue) </w:t>
      </w:r>
      <w:r w:rsidR="00014740">
        <w:t xml:space="preserve">of </w:t>
      </w:r>
      <w:r w:rsidR="00DC2DC7">
        <w:t xml:space="preserve">free </w:t>
      </w:r>
      <w:proofErr w:type="spellStart"/>
      <w:r w:rsidR="00014740">
        <w:t>ColumnBatch</w:t>
      </w:r>
      <w:proofErr w:type="spellEnd"/>
      <w:r w:rsidR="00014740">
        <w:t xml:space="preserve"> entries.</w:t>
      </w:r>
    </w:p>
    <w:p w14:paraId="12121403" w14:textId="77777777" w:rsidR="001B5CE9" w:rsidRDefault="00DC2DC7" w:rsidP="00FE55D0">
      <w:pPr>
        <w:jc w:val="both"/>
      </w:pPr>
      <w:proofErr w:type="spellStart"/>
      <w:r>
        <w:t>ColumnBatch</w:t>
      </w:r>
      <w:proofErr w:type="spellEnd"/>
      <w:r>
        <w:t xml:space="preserve">&lt;T&gt; instances are ref-counted, and each </w:t>
      </w:r>
      <w:proofErr w:type="spellStart"/>
      <w:r>
        <w:t>ColumnBatch</w:t>
      </w:r>
      <w:proofErr w:type="spellEnd"/>
      <w:r>
        <w:t xml:space="preserve">&lt;T&gt; instance knows what pool it belongs to. When the </w:t>
      </w:r>
      <w:proofErr w:type="spellStart"/>
      <w:r>
        <w:t>RefCount</w:t>
      </w:r>
      <w:proofErr w:type="spellEnd"/>
      <w:r>
        <w:t xml:space="preserve"> for a </w:t>
      </w:r>
      <w:proofErr w:type="spellStart"/>
      <w:r>
        <w:t>ColumnBatch</w:t>
      </w:r>
      <w:proofErr w:type="spellEnd"/>
      <w:r>
        <w:t xml:space="preserve"> instance goes to zero, it is returned to the </w:t>
      </w:r>
      <w:proofErr w:type="spellStart"/>
      <w:r>
        <w:t>ColumnPool</w:t>
      </w:r>
      <w:proofErr w:type="spellEnd"/>
      <w:r>
        <w:t xml:space="preserve">. When an operator needs a new </w:t>
      </w:r>
      <w:proofErr w:type="spellStart"/>
      <w:r>
        <w:t>ColumnBatch</w:t>
      </w:r>
      <w:proofErr w:type="spellEnd"/>
      <w:r>
        <w:t xml:space="preserve">, it requests the </w:t>
      </w:r>
      <w:proofErr w:type="spellStart"/>
      <w:r>
        <w:t>ColumnPool</w:t>
      </w:r>
      <w:proofErr w:type="spellEnd"/>
      <w:r>
        <w:t xml:space="preserve"> (via the </w:t>
      </w:r>
      <w:proofErr w:type="spellStart"/>
      <w:r>
        <w:t>MemoryPool</w:t>
      </w:r>
      <w:proofErr w:type="spellEnd"/>
      <w:r>
        <w:t xml:space="preserve">) for the same. The </w:t>
      </w:r>
      <w:proofErr w:type="spellStart"/>
      <w:r>
        <w:t>ColumnPool</w:t>
      </w:r>
      <w:proofErr w:type="spellEnd"/>
      <w:r>
        <w:t xml:space="preserve"> either returns a pre-existing </w:t>
      </w:r>
      <w:proofErr w:type="spellStart"/>
      <w:r>
        <w:t>ColumnBatch</w:t>
      </w:r>
      <w:proofErr w:type="spellEnd"/>
      <w:r>
        <w:t xml:space="preserve"> from the pool if </w:t>
      </w:r>
      <w:proofErr w:type="gramStart"/>
      <w:r>
        <w:t>any, or</w:t>
      </w:r>
      <w:proofErr w:type="gramEnd"/>
      <w:r>
        <w:t xml:space="preserve"> allocates a new </w:t>
      </w:r>
      <w:proofErr w:type="spellStart"/>
      <w:r>
        <w:t>ColumnBatch</w:t>
      </w:r>
      <w:proofErr w:type="spellEnd"/>
      <w:r>
        <w:t>.</w:t>
      </w:r>
    </w:p>
    <w:p w14:paraId="18182D77" w14:textId="2FA8AE72" w:rsidR="00DC2DC7" w:rsidRDefault="001B5CE9" w:rsidP="00FE55D0">
      <w:pPr>
        <w:jc w:val="both"/>
      </w:pPr>
      <w:r>
        <w:t>In a streaming system, we expect the system to reach a “steady state”</w:t>
      </w:r>
      <w:r w:rsidR="00DC2DC7">
        <w:t xml:space="preserve"> </w:t>
      </w:r>
      <w:r>
        <w:t>where all the necessary allocations have been performed. After this point, there should be very few new allocations occurring, as most of the time batches would be available in the pools.</w:t>
      </w:r>
    </w:p>
    <w:p w14:paraId="72DF289C" w14:textId="1D0D29D5" w:rsidR="00C87BA3" w:rsidRPr="00065807" w:rsidRDefault="00C87BA3" w:rsidP="00FE55D0">
      <w:pPr>
        <w:jc w:val="both"/>
      </w:pPr>
      <w:r>
        <w:t>We have experimented with one memory pool per operator and a single global memory pool configuration. We eventually expect to have one memory pool per core (or socket) serving all operators assigned to that core.</w:t>
      </w:r>
    </w:p>
    <w:p w14:paraId="63320FCB" w14:textId="1294DC07" w:rsidR="000D7C5E" w:rsidRDefault="000D7C5E" w:rsidP="00FE55D0">
      <w:pPr>
        <w:pStyle w:val="Heading1"/>
        <w:jc w:val="both"/>
      </w:pPr>
      <w:r>
        <w:t>Query Compilation and Processing</w:t>
      </w:r>
    </w:p>
    <w:p w14:paraId="2A863859" w14:textId="4871AC37" w:rsidR="001E759D" w:rsidRDefault="00CC497B" w:rsidP="00FE55D0">
      <w:pPr>
        <w:jc w:val="both"/>
      </w:pPr>
      <w:r>
        <w:t>As discussed in</w:t>
      </w:r>
      <w:r w:rsidR="001208F1">
        <w:t xml:space="preserve"> Section</w:t>
      </w:r>
      <w:r>
        <w:t xml:space="preserve"> </w:t>
      </w:r>
      <w:r>
        <w:fldChar w:fldCharType="begin"/>
      </w:r>
      <w:r>
        <w:instrText xml:space="preserve"> REF _Ref367372351 \w \p \h \d " ." </w:instrText>
      </w:r>
      <w:r w:rsidR="00FE55D0">
        <w:instrText xml:space="preserve"> \* MERGEFORMAT </w:instrText>
      </w:r>
      <w:r>
        <w:fldChar w:fldCharType="separate"/>
      </w:r>
      <w:r w:rsidR="00D37ABB">
        <w:t>4.1 above</w:t>
      </w:r>
      <w:r>
        <w:fldChar w:fldCharType="end"/>
      </w:r>
      <w:r w:rsidR="001208F1">
        <w:t xml:space="preserve">, queries </w:t>
      </w:r>
      <w:r w:rsidR="009562DB">
        <w:t xml:space="preserve">in Trill </w:t>
      </w:r>
      <w:r w:rsidR="001208F1">
        <w:t>are expressed against a</w:t>
      </w:r>
      <w:r w:rsidR="001E759D">
        <w:t xml:space="preserve"> row-oriented view of the data. The input data sources are modeled as instances of a type called </w:t>
      </w:r>
      <w:proofErr w:type="spellStart"/>
      <w:r w:rsidR="001E759D">
        <w:t>IStreamable</w:t>
      </w:r>
      <w:proofErr w:type="spellEnd"/>
      <w:r w:rsidR="001E759D">
        <w:t xml:space="preserve">, that can for instance be created from existing data sources such as an </w:t>
      </w:r>
      <w:proofErr w:type="spellStart"/>
      <w:r w:rsidR="001E759D">
        <w:t>Iobservable</w:t>
      </w:r>
      <w:proofErr w:type="spellEnd"/>
      <w:r w:rsidR="001E759D">
        <w:t xml:space="preserve"> (see </w:t>
      </w:r>
      <w:sdt>
        <w:sdtPr>
          <w:id w:val="2098365666"/>
          <w:citation/>
        </w:sdtPr>
        <w:sdtEndPr/>
        <w:sdtContent>
          <w:r w:rsidR="001E759D">
            <w:fldChar w:fldCharType="begin"/>
          </w:r>
          <w:r w:rsidR="001E759D">
            <w:instrText xml:space="preserve"> CITATION Mic \l 1033 </w:instrText>
          </w:r>
          <w:r w:rsidR="001E759D">
            <w:fldChar w:fldCharType="separate"/>
          </w:r>
          <w:r w:rsidR="001E759D" w:rsidRPr="001E759D">
            <w:rPr>
              <w:noProof/>
            </w:rPr>
            <w:t>[2]</w:t>
          </w:r>
          <w:r w:rsidR="001E759D">
            <w:fldChar w:fldCharType="end"/>
          </w:r>
        </w:sdtContent>
      </w:sdt>
      <w:r w:rsidR="001E759D">
        <w:t xml:space="preserve">). The application of each logical operator results in another </w:t>
      </w:r>
      <w:proofErr w:type="spellStart"/>
      <w:r w:rsidR="001E759D">
        <w:t>IStreamable</w:t>
      </w:r>
      <w:proofErr w:type="spellEnd"/>
      <w:r w:rsidR="001E759D">
        <w:t xml:space="preserve">, allowing one to compose larger query plans. Some operators such as Join take two </w:t>
      </w:r>
      <w:proofErr w:type="spellStart"/>
      <w:r w:rsidR="001E759D">
        <w:t>IStreamable</w:t>
      </w:r>
      <w:proofErr w:type="spellEnd"/>
      <w:r w:rsidR="001E759D">
        <w:t xml:space="preserve"> instances as input and produce a single result </w:t>
      </w:r>
      <w:proofErr w:type="spellStart"/>
      <w:r w:rsidR="001E759D">
        <w:t>IStreamable</w:t>
      </w:r>
      <w:proofErr w:type="spellEnd"/>
      <w:r w:rsidR="001E759D">
        <w:t xml:space="preserve">. The result of the query construction is therefore an </w:t>
      </w:r>
      <w:proofErr w:type="spellStart"/>
      <w:r w:rsidR="001E759D">
        <w:t>IStreamable</w:t>
      </w:r>
      <w:proofErr w:type="spellEnd"/>
      <w:r w:rsidR="001E759D">
        <w:t xml:space="preserve"> – note that at this point, no operators are </w:t>
      </w:r>
      <w:proofErr w:type="gramStart"/>
      <w:r w:rsidR="001E759D">
        <w:t>generated</w:t>
      </w:r>
      <w:proofErr w:type="gramEnd"/>
      <w:r w:rsidR="001E759D">
        <w:t xml:space="preserve"> and no query is executing.</w:t>
      </w:r>
    </w:p>
    <w:p w14:paraId="1AF9A0B0" w14:textId="63BDAFCF" w:rsidR="001E759D" w:rsidRDefault="001E759D" w:rsidP="00FE55D0">
      <w:pPr>
        <w:jc w:val="both"/>
      </w:pPr>
      <w:r>
        <w:lastRenderedPageBreak/>
        <w:t xml:space="preserve">We bind the query to </w:t>
      </w:r>
      <w:proofErr w:type="spellStart"/>
      <w:r>
        <w:t>a</w:t>
      </w:r>
      <w:proofErr w:type="spellEnd"/>
      <w:r>
        <w:t xml:space="preserve"> execution by creating an observer and subscribing to the query by calling </w:t>
      </w:r>
      <w:proofErr w:type="gramStart"/>
      <w:r>
        <w:t>Subscribe(</w:t>
      </w:r>
      <w:proofErr w:type="gramEnd"/>
      <w:r>
        <w:t xml:space="preserve">) on the </w:t>
      </w:r>
      <w:proofErr w:type="spellStart"/>
      <w:r>
        <w:t>IStreamble</w:t>
      </w:r>
      <w:proofErr w:type="spellEnd"/>
      <w:r>
        <w:t xml:space="preserve">. This causes the compiler to walk the </w:t>
      </w:r>
      <w:proofErr w:type="spellStart"/>
      <w:r>
        <w:t>IStreamable</w:t>
      </w:r>
      <w:proofErr w:type="spellEnd"/>
      <w:r>
        <w:t xml:space="preserve"> DAG, allowing each logical operator to construct a physical operator instance, thereby generating the physical operator DAG.</w:t>
      </w:r>
      <w:r w:rsidR="00CE077C">
        <w:t xml:space="preserve"> The data sources, on being subscribed to, start pushing events through the physical operators, producing results that are eventually delivered to the result observers.</w:t>
      </w:r>
    </w:p>
    <w:p w14:paraId="171B4CE8" w14:textId="4315EDC9" w:rsidR="004126CA" w:rsidRPr="004126CA" w:rsidRDefault="00BE0C2A" w:rsidP="00FE55D0">
      <w:pPr>
        <w:jc w:val="both"/>
      </w:pPr>
      <w:r>
        <w:t xml:space="preserve">For instance, assuming there is a stream </w:t>
      </w:r>
      <w:proofErr w:type="spellStart"/>
      <w:r w:rsidRPr="00BE0C2A">
        <w:rPr>
          <w:i/>
        </w:rPr>
        <w:t>ps</w:t>
      </w:r>
      <w:proofErr w:type="spellEnd"/>
      <w:r>
        <w:t xml:space="preserve"> whose payload is of type </w:t>
      </w:r>
      <w:proofErr w:type="spellStart"/>
      <w:r>
        <w:t>TitanicPassenger</w:t>
      </w:r>
      <w:proofErr w:type="spellEnd"/>
      <w:r>
        <w:t xml:space="preserve">, some example queries are shown in </w:t>
      </w:r>
      <w:r w:rsidR="008A6913">
        <w:fldChar w:fldCharType="begin"/>
      </w:r>
      <w:r w:rsidR="008A6913">
        <w:instrText xml:space="preserve"> REF _Ref367454398 \h </w:instrText>
      </w:r>
      <w:r w:rsidR="008A6913">
        <w:fldChar w:fldCharType="separate"/>
      </w:r>
      <w:r w:rsidR="00D37ABB">
        <w:t xml:space="preserve">Figure </w:t>
      </w:r>
      <w:r w:rsidR="00D37ABB">
        <w:rPr>
          <w:noProof/>
        </w:rPr>
        <w:t>7</w:t>
      </w:r>
      <w:r w:rsidR="008A6913">
        <w:fldChar w:fldCharType="end"/>
      </w:r>
      <w:r w:rsidR="008A6913">
        <w:t xml:space="preserve">. </w:t>
      </w:r>
      <w:r w:rsidR="00603F54">
        <w:t xml:space="preserve">The user has a logical view that the stream consists of values of type </w:t>
      </w:r>
      <w:proofErr w:type="spellStart"/>
      <w:r w:rsidR="00603F54">
        <w:t>TitanicPassenger</w:t>
      </w:r>
      <w:proofErr w:type="spellEnd"/>
      <w:r w:rsidR="00603F54">
        <w:t xml:space="preserve">. </w:t>
      </w:r>
      <w:r w:rsidR="004126CA">
        <w:t xml:space="preserve">Queries are expressed as method calls, in this case to the methods </w:t>
      </w:r>
      <w:r w:rsidR="004126CA">
        <w:rPr>
          <w:i/>
        </w:rPr>
        <w:t>Where</w:t>
      </w:r>
      <w:r w:rsidR="004126CA">
        <w:t xml:space="preserve"> and </w:t>
      </w:r>
      <w:r w:rsidR="004126CA">
        <w:rPr>
          <w:i/>
        </w:rPr>
        <w:t>Select</w:t>
      </w:r>
      <w:r w:rsidR="004126CA">
        <w:t xml:space="preserve">. The argument to each method is a </w:t>
      </w:r>
      <w:r w:rsidR="004126CA">
        <w:rPr>
          <w:i/>
        </w:rPr>
        <w:t>function</w:t>
      </w:r>
      <w:r w:rsidR="004126CA">
        <w:t xml:space="preserve">: the notation </w:t>
      </w:r>
      <w:r w:rsidR="004126CA">
        <w:rPr>
          <w:i/>
        </w:rPr>
        <w:t>x =&gt; e</w:t>
      </w:r>
      <w:r w:rsidR="004126CA">
        <w:t xml:space="preserve"> describes a function of one argument </w:t>
      </w:r>
      <w:r w:rsidR="004126CA">
        <w:rPr>
          <w:i/>
        </w:rPr>
        <w:t>x</w:t>
      </w:r>
      <w:r w:rsidR="004126CA">
        <w:t xml:space="preserve">. When the function is applied to a value (in this case of type </w:t>
      </w:r>
      <w:proofErr w:type="spellStart"/>
      <w:r w:rsidR="004126CA">
        <w:t>TitanicPassenger</w:t>
      </w:r>
      <w:proofErr w:type="spellEnd"/>
      <w:r w:rsidR="004126CA">
        <w:t xml:space="preserve">), the result is the value </w:t>
      </w:r>
      <w:r w:rsidR="004126CA">
        <w:rPr>
          <w:i/>
        </w:rPr>
        <w:t>e</w:t>
      </w:r>
      <w:r w:rsidR="004126CA">
        <w:t>.</w:t>
      </w:r>
    </w:p>
    <w:p w14:paraId="6D283E73" w14:textId="16201D60" w:rsidR="004126CA" w:rsidRDefault="00E12638" w:rsidP="004126CA">
      <w:pPr>
        <w:pStyle w:val="ListParagraph"/>
        <w:numPr>
          <w:ilvl w:val="0"/>
          <w:numId w:val="27"/>
        </w:numPr>
        <w:jc w:val="both"/>
      </w:pPr>
      <w:r>
        <w:rPr>
          <w:i/>
        </w:rPr>
        <w:t>Where</w:t>
      </w:r>
      <w:r>
        <w:t xml:space="preserve"> </w:t>
      </w:r>
      <w:r w:rsidR="00603F54">
        <w:t xml:space="preserve">is a </w:t>
      </w:r>
      <w:r w:rsidR="00603F54" w:rsidRPr="004126CA">
        <w:rPr>
          <w:i/>
        </w:rPr>
        <w:t>filter</w:t>
      </w:r>
      <w:r w:rsidR="00603F54">
        <w:t xml:space="preserve">: its value is a new stream consisting of those records (tuples) of the original stream whose field </w:t>
      </w:r>
      <w:r w:rsidR="00603F54" w:rsidRPr="004126CA">
        <w:rPr>
          <w:i/>
        </w:rPr>
        <w:t>survived</w:t>
      </w:r>
      <w:r w:rsidR="00603F54">
        <w:t xml:space="preserve"> had a value of </w:t>
      </w:r>
      <w:r w:rsidR="00603F54" w:rsidRPr="004126CA">
        <w:rPr>
          <w:i/>
        </w:rPr>
        <w:t>true</w:t>
      </w:r>
      <w:r w:rsidR="00D90441">
        <w:t xml:space="preserve"> and field </w:t>
      </w:r>
      <w:r w:rsidR="00D90441">
        <w:rPr>
          <w:i/>
        </w:rPr>
        <w:t>age</w:t>
      </w:r>
      <w:r w:rsidR="00D90441">
        <w:t xml:space="preserve"> was greater than 30</w:t>
      </w:r>
      <w:r w:rsidR="004126CA">
        <w:t>.</w:t>
      </w:r>
    </w:p>
    <w:p w14:paraId="6ABFF0B7" w14:textId="6913A0D9" w:rsidR="00603F54" w:rsidRPr="00603F54" w:rsidRDefault="001E759D" w:rsidP="004126CA">
      <w:pPr>
        <w:pStyle w:val="ListParagraph"/>
        <w:numPr>
          <w:ilvl w:val="0"/>
          <w:numId w:val="27"/>
        </w:numPr>
        <w:jc w:val="both"/>
      </w:pPr>
      <w:r>
        <w:rPr>
          <w:noProof/>
          <w:lang w:eastAsia="en-US"/>
        </w:rPr>
        <mc:AlternateContent>
          <mc:Choice Requires="wps">
            <w:drawing>
              <wp:anchor distT="0" distB="0" distL="114300" distR="114300" simplePos="0" relativeHeight="251655173" behindDoc="0" locked="0" layoutInCell="1" allowOverlap="1" wp14:anchorId="545E0332" wp14:editId="12BDA75E">
                <wp:simplePos x="0" y="0"/>
                <wp:positionH relativeFrom="column">
                  <wp:posOffset>659765</wp:posOffset>
                </wp:positionH>
                <wp:positionV relativeFrom="paragraph">
                  <wp:posOffset>1116965</wp:posOffset>
                </wp:positionV>
                <wp:extent cx="4626591" cy="388962"/>
                <wp:effectExtent l="0" t="0" r="22225" b="11430"/>
                <wp:wrapNone/>
                <wp:docPr id="18" name="Text Box 18"/>
                <wp:cNvGraphicFramePr/>
                <a:graphic xmlns:a="http://schemas.openxmlformats.org/drawingml/2006/main">
                  <a:graphicData uri="http://schemas.microsoft.com/office/word/2010/wordprocessingShape">
                    <wps:wsp>
                      <wps:cNvSpPr txBox="1"/>
                      <wps:spPr>
                        <a:xfrm>
                          <a:off x="0" y="0"/>
                          <a:ext cx="4626591" cy="3889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394477" w14:textId="2EA9C239" w:rsidR="005F22AA" w:rsidRPr="00DA2421" w:rsidRDefault="005F22AA">
                            <w:pPr>
                              <w:rPr>
                                <w:rFonts w:ascii="Consolas" w:hAnsi="Consolas" w:cs="Consolas"/>
                                <w:sz w:val="16"/>
                                <w:szCs w:val="16"/>
                              </w:rPr>
                            </w:pPr>
                            <w:proofErr w:type="spellStart"/>
                            <w:proofErr w:type="gramStart"/>
                            <w:r w:rsidRPr="00DA2421">
                              <w:rPr>
                                <w:rFonts w:ascii="Consolas" w:hAnsi="Consolas" w:cs="Consolas"/>
                                <w:sz w:val="16"/>
                                <w:szCs w:val="16"/>
                              </w:rPr>
                              <w:t>ps.Where</w:t>
                            </w:r>
                            <w:proofErr w:type="spellEnd"/>
                            <w:proofErr w:type="gramEnd"/>
                            <w:r w:rsidRPr="00DA2421">
                              <w:rPr>
                                <w:rFonts w:ascii="Consolas" w:hAnsi="Consolas" w:cs="Consolas"/>
                                <w:sz w:val="16"/>
                                <w:szCs w:val="16"/>
                              </w:rPr>
                              <w:t xml:space="preserve">(p =&gt; </w:t>
                            </w:r>
                            <w:proofErr w:type="spellStart"/>
                            <w:r w:rsidRPr="00DA2421">
                              <w:rPr>
                                <w:rFonts w:ascii="Consolas" w:hAnsi="Consolas" w:cs="Consolas"/>
                                <w:sz w:val="16"/>
                                <w:szCs w:val="16"/>
                              </w:rPr>
                              <w:t>p.survived</w:t>
                            </w:r>
                            <w:proofErr w:type="spellEnd"/>
                            <w:r w:rsidR="00D90441">
                              <w:rPr>
                                <w:rFonts w:ascii="Consolas" w:hAnsi="Consolas" w:cs="Consolas"/>
                                <w:sz w:val="16"/>
                                <w:szCs w:val="16"/>
                              </w:rPr>
                              <w:t xml:space="preserve"> &amp;&amp; </w:t>
                            </w:r>
                            <w:proofErr w:type="spellStart"/>
                            <w:r w:rsidR="00D90441">
                              <w:rPr>
                                <w:rFonts w:ascii="Consolas" w:hAnsi="Consolas" w:cs="Consolas"/>
                                <w:sz w:val="16"/>
                                <w:szCs w:val="16"/>
                              </w:rPr>
                              <w:t>p.age</w:t>
                            </w:r>
                            <w:proofErr w:type="spellEnd"/>
                            <w:r w:rsidR="00D90441">
                              <w:rPr>
                                <w:rFonts w:ascii="Consolas" w:hAnsi="Consolas" w:cs="Consolas"/>
                                <w:sz w:val="16"/>
                                <w:szCs w:val="16"/>
                              </w:rPr>
                              <w:t xml:space="preserve"> &gt; 30</w:t>
                            </w:r>
                            <w:r w:rsidRPr="00DA2421">
                              <w:rPr>
                                <w:rFonts w:ascii="Consolas" w:hAnsi="Consolas" w:cs="Consolas"/>
                                <w:sz w:val="16"/>
                                <w:szCs w:val="16"/>
                              </w:rPr>
                              <w:t>)</w:t>
                            </w:r>
                            <w:r w:rsidRPr="00DA2421">
                              <w:rPr>
                                <w:rFonts w:ascii="Consolas" w:hAnsi="Consolas" w:cs="Consolas"/>
                                <w:sz w:val="16"/>
                                <w:szCs w:val="16"/>
                              </w:rPr>
                              <w:br/>
                            </w:r>
                            <w:proofErr w:type="spellStart"/>
                            <w:r w:rsidRPr="00DA2421">
                              <w:rPr>
                                <w:rFonts w:ascii="Consolas" w:hAnsi="Consolas" w:cs="Consolas"/>
                                <w:sz w:val="16"/>
                                <w:szCs w:val="16"/>
                              </w:rPr>
                              <w:t>ps.Select</w:t>
                            </w:r>
                            <w:proofErr w:type="spellEnd"/>
                            <w:r w:rsidRPr="00DA2421">
                              <w:rPr>
                                <w:rFonts w:ascii="Consolas" w:hAnsi="Consolas" w:cs="Consolas"/>
                                <w:sz w:val="16"/>
                                <w:szCs w:val="16"/>
                              </w:rPr>
                              <w:t xml:space="preserve">(p =&gt; new </w:t>
                            </w:r>
                            <w:proofErr w:type="spellStart"/>
                            <w:r w:rsidR="00AB0F22">
                              <w:rPr>
                                <w:rFonts w:ascii="Consolas" w:hAnsi="Consolas" w:cs="Consolas"/>
                                <w:sz w:val="16"/>
                                <w:szCs w:val="16"/>
                              </w:rPr>
                              <w:t>NewPassenger</w:t>
                            </w:r>
                            <w:proofErr w:type="spellEnd"/>
                            <w:r w:rsidRPr="00DA2421">
                              <w:rPr>
                                <w:rFonts w:ascii="Consolas" w:hAnsi="Consolas" w:cs="Consolas"/>
                                <w:sz w:val="16"/>
                                <w:szCs w:val="16"/>
                              </w:rPr>
                              <w:t xml:space="preserve">{ </w:t>
                            </w:r>
                            <w:proofErr w:type="spellStart"/>
                            <w:r w:rsidRPr="00DA2421">
                              <w:rPr>
                                <w:rFonts w:ascii="Consolas" w:hAnsi="Consolas" w:cs="Consolas"/>
                                <w:sz w:val="16"/>
                                <w:szCs w:val="16"/>
                              </w:rPr>
                              <w:t>NameSex</w:t>
                            </w:r>
                            <w:proofErr w:type="spellEnd"/>
                            <w:r w:rsidRPr="00DA2421">
                              <w:rPr>
                                <w:rFonts w:ascii="Consolas" w:hAnsi="Consolas" w:cs="Consolas"/>
                                <w:sz w:val="16"/>
                                <w:szCs w:val="16"/>
                              </w:rPr>
                              <w:t xml:space="preserve"> = p.name + </w:t>
                            </w:r>
                            <w:r w:rsidR="008779F4" w:rsidRPr="00DA2421">
                              <w:rPr>
                                <w:rFonts w:ascii="Consolas" w:hAnsi="Consolas" w:cs="Consolas"/>
                                <w:sz w:val="16"/>
                                <w:szCs w:val="16"/>
                              </w:rPr>
                              <w:t xml:space="preserve">“,” + </w:t>
                            </w:r>
                            <w:proofErr w:type="spellStart"/>
                            <w:r w:rsidRPr="00DA2421">
                              <w:rPr>
                                <w:rFonts w:ascii="Consolas" w:hAnsi="Consolas" w:cs="Consolas"/>
                                <w:sz w:val="16"/>
                                <w:szCs w:val="16"/>
                              </w:rPr>
                              <w:t>p.sex</w:t>
                            </w:r>
                            <w:proofErr w:type="spellEnd"/>
                            <w:r w:rsidRPr="00DA2421">
                              <w:rPr>
                                <w:rFonts w:ascii="Consolas" w:hAnsi="Consolas" w:cs="Consolas"/>
                                <w:sz w:val="16"/>
                                <w:szCs w:val="16"/>
                              </w:rPr>
                              <w:t xml:space="preserve">, Age = </w:t>
                            </w:r>
                            <w:proofErr w:type="spellStart"/>
                            <w:r w:rsidRPr="00DA2421">
                              <w:rPr>
                                <w:rFonts w:ascii="Consolas" w:hAnsi="Consolas" w:cs="Consolas"/>
                                <w:sz w:val="16"/>
                                <w:szCs w:val="16"/>
                              </w:rPr>
                              <w:t>p.age</w:t>
                            </w:r>
                            <w:proofErr w:type="spellEnd"/>
                            <w:r w:rsidRPr="00DA2421">
                              <w:rPr>
                                <w:rFonts w:ascii="Consolas" w:hAnsi="Consolas" w:cs="Consola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E0332" id="Text Box 18" o:spid="_x0000_s1062" type="#_x0000_t202" style="position:absolute;left:0;text-align:left;margin-left:51.95pt;margin-top:87.95pt;width:364.3pt;height:30.65pt;z-index:2516551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" fillcolor="white [3201]" strokeweight=".5pt">
                <v:textbox>
                  <w:txbxContent>
                    <w:p w14:paraId="20394477" w14:textId="2EA9C239" w:rsidR="005F22AA" w:rsidRPr="00DA2421" w:rsidRDefault="005F22AA">
                      <w:pPr>
                        <w:rPr>
                          <w:rFonts w:ascii="Consolas" w:hAnsi="Consolas" w:cs="Consolas"/>
                          <w:sz w:val="16"/>
                          <w:szCs w:val="16"/>
                        </w:rPr>
                      </w:pPr>
                      <w:proofErr w:type="spellStart"/>
                      <w:proofErr w:type="gramStart"/>
                      <w:r w:rsidRPr="00DA2421">
                        <w:rPr>
                          <w:rFonts w:ascii="Consolas" w:hAnsi="Consolas" w:cs="Consolas"/>
                          <w:sz w:val="16"/>
                          <w:szCs w:val="16"/>
                        </w:rPr>
                        <w:t>ps.Where</w:t>
                      </w:r>
                      <w:proofErr w:type="spellEnd"/>
                      <w:proofErr w:type="gramEnd"/>
                      <w:r w:rsidRPr="00DA2421">
                        <w:rPr>
                          <w:rFonts w:ascii="Consolas" w:hAnsi="Consolas" w:cs="Consolas"/>
                          <w:sz w:val="16"/>
                          <w:szCs w:val="16"/>
                        </w:rPr>
                        <w:t xml:space="preserve">(p =&gt; </w:t>
                      </w:r>
                      <w:proofErr w:type="spellStart"/>
                      <w:r w:rsidRPr="00DA2421">
                        <w:rPr>
                          <w:rFonts w:ascii="Consolas" w:hAnsi="Consolas" w:cs="Consolas"/>
                          <w:sz w:val="16"/>
                          <w:szCs w:val="16"/>
                        </w:rPr>
                        <w:t>p.survived</w:t>
                      </w:r>
                      <w:proofErr w:type="spellEnd"/>
                      <w:r w:rsidR="00D90441">
                        <w:rPr>
                          <w:rFonts w:ascii="Consolas" w:hAnsi="Consolas" w:cs="Consolas"/>
                          <w:sz w:val="16"/>
                          <w:szCs w:val="16"/>
                        </w:rPr>
                        <w:t xml:space="preserve"> &amp;&amp; </w:t>
                      </w:r>
                      <w:proofErr w:type="spellStart"/>
                      <w:r w:rsidR="00D90441">
                        <w:rPr>
                          <w:rFonts w:ascii="Consolas" w:hAnsi="Consolas" w:cs="Consolas"/>
                          <w:sz w:val="16"/>
                          <w:szCs w:val="16"/>
                        </w:rPr>
                        <w:t>p.age</w:t>
                      </w:r>
                      <w:proofErr w:type="spellEnd"/>
                      <w:r w:rsidR="00D90441">
                        <w:rPr>
                          <w:rFonts w:ascii="Consolas" w:hAnsi="Consolas" w:cs="Consolas"/>
                          <w:sz w:val="16"/>
                          <w:szCs w:val="16"/>
                        </w:rPr>
                        <w:t xml:space="preserve"> &gt; 30</w:t>
                      </w:r>
                      <w:r w:rsidRPr="00DA2421">
                        <w:rPr>
                          <w:rFonts w:ascii="Consolas" w:hAnsi="Consolas" w:cs="Consolas"/>
                          <w:sz w:val="16"/>
                          <w:szCs w:val="16"/>
                        </w:rPr>
                        <w:t>)</w:t>
                      </w:r>
                      <w:r w:rsidRPr="00DA2421">
                        <w:rPr>
                          <w:rFonts w:ascii="Consolas" w:hAnsi="Consolas" w:cs="Consolas"/>
                          <w:sz w:val="16"/>
                          <w:szCs w:val="16"/>
                        </w:rPr>
                        <w:br/>
                      </w:r>
                      <w:proofErr w:type="spellStart"/>
                      <w:r w:rsidRPr="00DA2421">
                        <w:rPr>
                          <w:rFonts w:ascii="Consolas" w:hAnsi="Consolas" w:cs="Consolas"/>
                          <w:sz w:val="16"/>
                          <w:szCs w:val="16"/>
                        </w:rPr>
                        <w:t>ps.Select</w:t>
                      </w:r>
                      <w:proofErr w:type="spellEnd"/>
                      <w:r w:rsidRPr="00DA2421">
                        <w:rPr>
                          <w:rFonts w:ascii="Consolas" w:hAnsi="Consolas" w:cs="Consolas"/>
                          <w:sz w:val="16"/>
                          <w:szCs w:val="16"/>
                        </w:rPr>
                        <w:t xml:space="preserve">(p =&gt; new </w:t>
                      </w:r>
                      <w:proofErr w:type="spellStart"/>
                      <w:r w:rsidR="00AB0F22">
                        <w:rPr>
                          <w:rFonts w:ascii="Consolas" w:hAnsi="Consolas" w:cs="Consolas"/>
                          <w:sz w:val="16"/>
                          <w:szCs w:val="16"/>
                        </w:rPr>
                        <w:t>NewPassenger</w:t>
                      </w:r>
                      <w:proofErr w:type="spellEnd"/>
                      <w:r w:rsidRPr="00DA2421">
                        <w:rPr>
                          <w:rFonts w:ascii="Consolas" w:hAnsi="Consolas" w:cs="Consolas"/>
                          <w:sz w:val="16"/>
                          <w:szCs w:val="16"/>
                        </w:rPr>
                        <w:t xml:space="preserve">{ </w:t>
                      </w:r>
                      <w:proofErr w:type="spellStart"/>
                      <w:r w:rsidRPr="00DA2421">
                        <w:rPr>
                          <w:rFonts w:ascii="Consolas" w:hAnsi="Consolas" w:cs="Consolas"/>
                          <w:sz w:val="16"/>
                          <w:szCs w:val="16"/>
                        </w:rPr>
                        <w:t>NameSex</w:t>
                      </w:r>
                      <w:proofErr w:type="spellEnd"/>
                      <w:r w:rsidRPr="00DA2421">
                        <w:rPr>
                          <w:rFonts w:ascii="Consolas" w:hAnsi="Consolas" w:cs="Consolas"/>
                          <w:sz w:val="16"/>
                          <w:szCs w:val="16"/>
                        </w:rPr>
                        <w:t xml:space="preserve"> = p.name + </w:t>
                      </w:r>
                      <w:r w:rsidR="008779F4" w:rsidRPr="00DA2421">
                        <w:rPr>
                          <w:rFonts w:ascii="Consolas" w:hAnsi="Consolas" w:cs="Consolas"/>
                          <w:sz w:val="16"/>
                          <w:szCs w:val="16"/>
                        </w:rPr>
                        <w:t xml:space="preserve">“,” + </w:t>
                      </w:r>
                      <w:proofErr w:type="spellStart"/>
                      <w:r w:rsidRPr="00DA2421">
                        <w:rPr>
                          <w:rFonts w:ascii="Consolas" w:hAnsi="Consolas" w:cs="Consolas"/>
                          <w:sz w:val="16"/>
                          <w:szCs w:val="16"/>
                        </w:rPr>
                        <w:t>p.sex</w:t>
                      </w:r>
                      <w:proofErr w:type="spellEnd"/>
                      <w:r w:rsidRPr="00DA2421">
                        <w:rPr>
                          <w:rFonts w:ascii="Consolas" w:hAnsi="Consolas" w:cs="Consolas"/>
                          <w:sz w:val="16"/>
                          <w:szCs w:val="16"/>
                        </w:rPr>
                        <w:t xml:space="preserve">, Age = </w:t>
                      </w:r>
                      <w:proofErr w:type="spellStart"/>
                      <w:r w:rsidRPr="00DA2421">
                        <w:rPr>
                          <w:rFonts w:ascii="Consolas" w:hAnsi="Consolas" w:cs="Consolas"/>
                          <w:sz w:val="16"/>
                          <w:szCs w:val="16"/>
                        </w:rPr>
                        <w:t>p.age</w:t>
                      </w:r>
                      <w:proofErr w:type="spellEnd"/>
                      <w:r w:rsidRPr="00DA2421">
                        <w:rPr>
                          <w:rFonts w:ascii="Consolas" w:hAnsi="Consolas" w:cs="Consolas"/>
                          <w:sz w:val="16"/>
                          <w:szCs w:val="16"/>
                        </w:rPr>
                        <w:t xml:space="preserve"> })</w:t>
                      </w:r>
                    </w:p>
                  </w:txbxContent>
                </v:textbox>
              </v:shape>
            </w:pict>
          </mc:Fallback>
        </mc:AlternateContent>
      </w:r>
      <w:r>
        <w:rPr>
          <w:noProof/>
          <w:lang w:eastAsia="en-US"/>
        </w:rPr>
        <mc:AlternateContent>
          <mc:Choice Requires="wps">
            <w:drawing>
              <wp:anchor distT="0" distB="0" distL="114300" distR="114300" simplePos="0" relativeHeight="251655172" behindDoc="0" locked="0" layoutInCell="1" allowOverlap="1" wp14:anchorId="712895D9" wp14:editId="10CA8E54">
                <wp:simplePos x="0" y="0"/>
                <wp:positionH relativeFrom="column">
                  <wp:posOffset>564515</wp:posOffset>
                </wp:positionH>
                <wp:positionV relativeFrom="paragraph">
                  <wp:posOffset>1014730</wp:posOffset>
                </wp:positionV>
                <wp:extent cx="4851400" cy="586740"/>
                <wp:effectExtent l="0" t="0" r="25400" b="22860"/>
                <wp:wrapTopAndBottom/>
                <wp:docPr id="9" name="Rectangle 9"/>
                <wp:cNvGraphicFramePr/>
                <a:graphic xmlns:a="http://schemas.openxmlformats.org/drawingml/2006/main">
                  <a:graphicData uri="http://schemas.microsoft.com/office/word/2010/wordprocessingShape">
                    <wps:wsp>
                      <wps:cNvSpPr/>
                      <wps:spPr>
                        <a:xfrm>
                          <a:off x="0" y="0"/>
                          <a:ext cx="4851400" cy="586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95805" id="Rectangle 9" o:spid="_x0000_s1026" style="position:absolute;margin-left:44.45pt;margin-top:79.9pt;width:382pt;height:46.2pt;z-index:2516551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" filled="f" strokecolor="#773f04 [1604]" strokeweight="1pt">
                <w10:wrap type="topAndBottom"/>
              </v:rect>
            </w:pict>
          </mc:Fallback>
        </mc:AlternateContent>
      </w:r>
      <w:r>
        <w:rPr>
          <w:noProof/>
          <w:lang w:eastAsia="en-US"/>
        </w:rPr>
        <mc:AlternateContent>
          <mc:Choice Requires="wps">
            <w:drawing>
              <wp:anchor distT="0" distB="0" distL="114300" distR="114300" simplePos="0" relativeHeight="251655174" behindDoc="0" locked="0" layoutInCell="1" allowOverlap="1" wp14:anchorId="6C908C22" wp14:editId="45C2E370">
                <wp:simplePos x="0" y="0"/>
                <wp:positionH relativeFrom="column">
                  <wp:posOffset>564515</wp:posOffset>
                </wp:positionH>
                <wp:positionV relativeFrom="paragraph">
                  <wp:posOffset>1658620</wp:posOffset>
                </wp:positionV>
                <wp:extent cx="48514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851400" cy="635"/>
                        </a:xfrm>
                        <a:prstGeom prst="rect">
                          <a:avLst/>
                        </a:prstGeom>
                        <a:solidFill>
                          <a:prstClr val="white"/>
                        </a:solidFill>
                        <a:ln>
                          <a:noFill/>
                        </a:ln>
                        <a:effectLst/>
                      </wps:spPr>
                      <wps:txbx>
                        <w:txbxContent>
                          <w:p w14:paraId="153A7507" w14:textId="259625D2" w:rsidR="00750B9A" w:rsidRDefault="00750B9A" w:rsidP="008A6913">
                            <w:pPr>
                              <w:pStyle w:val="Caption"/>
                              <w:jc w:val="center"/>
                              <w:rPr>
                                <w:noProof/>
                              </w:rPr>
                            </w:pPr>
                            <w:bookmarkStart w:id="17" w:name="_Ref367454398"/>
                            <w:r>
                              <w:t xml:space="preserve">Figure </w:t>
                            </w:r>
                            <w:r w:rsidR="0039137C">
                              <w:rPr>
                                <w:noProof/>
                              </w:rPr>
                              <w:fldChar w:fldCharType="begin"/>
                            </w:r>
                            <w:r w:rsidR="0039137C">
                              <w:rPr>
                                <w:noProof/>
                              </w:rPr>
                              <w:instrText xml:space="preserve"> SEQ Figure \* ARABIC </w:instrText>
                            </w:r>
                            <w:r w:rsidR="0039137C">
                              <w:rPr>
                                <w:noProof/>
                              </w:rPr>
                              <w:fldChar w:fldCharType="separate"/>
                            </w:r>
                            <w:r w:rsidR="002A254B">
                              <w:rPr>
                                <w:noProof/>
                              </w:rPr>
                              <w:t>9</w:t>
                            </w:r>
                            <w:r w:rsidR="0039137C">
                              <w:rPr>
                                <w:noProof/>
                              </w:rPr>
                              <w:fldChar w:fldCharType="end"/>
                            </w:r>
                            <w:bookmarkEnd w:id="17"/>
                            <w:r w:rsidR="008A6913">
                              <w:t>:</w:t>
                            </w:r>
                            <w:r>
                              <w:t xml:space="preserve"> Example queries about passengers on the Titanic.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08C22" id="Text Box 22" o:spid="_x0000_s1063" type="#_x0000_t202" style="position:absolute;left:0;text-align:left;margin-left:44.45pt;margin-top:130.6pt;width:382pt;height:.05pt;z-index:2516551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" stroked="f">
                <v:textbox style="mso-fit-shape-to-text:t" inset="0,0,0,0">
                  <w:txbxContent>
                    <w:p w14:paraId="153A7507" w14:textId="259625D2" w:rsidR="00750B9A" w:rsidRDefault="00750B9A" w:rsidP="008A6913">
                      <w:pPr>
                        <w:pStyle w:val="Caption"/>
                        <w:jc w:val="center"/>
                        <w:rPr>
                          <w:noProof/>
                        </w:rPr>
                      </w:pPr>
                      <w:bookmarkStart w:id="18" w:name="_Ref367454398"/>
                      <w:r>
                        <w:t xml:space="preserve">Figure </w:t>
                      </w:r>
                      <w:r w:rsidR="0039137C">
                        <w:rPr>
                          <w:noProof/>
                        </w:rPr>
                        <w:fldChar w:fldCharType="begin"/>
                      </w:r>
                      <w:r w:rsidR="0039137C">
                        <w:rPr>
                          <w:noProof/>
                        </w:rPr>
                        <w:instrText xml:space="preserve"> SEQ Figure \* ARABIC </w:instrText>
                      </w:r>
                      <w:r w:rsidR="0039137C">
                        <w:rPr>
                          <w:noProof/>
                        </w:rPr>
                        <w:fldChar w:fldCharType="separate"/>
                      </w:r>
                      <w:r w:rsidR="002A254B">
                        <w:rPr>
                          <w:noProof/>
                        </w:rPr>
                        <w:t>9</w:t>
                      </w:r>
                      <w:r w:rsidR="0039137C">
                        <w:rPr>
                          <w:noProof/>
                        </w:rPr>
                        <w:fldChar w:fldCharType="end"/>
                      </w:r>
                      <w:bookmarkEnd w:id="18"/>
                      <w:r w:rsidR="008A6913">
                        <w:t>:</w:t>
                      </w:r>
                      <w:r>
                        <w:t xml:space="preserve"> Example queries about passengers on the Titanic.</w:t>
                      </w:r>
                    </w:p>
                  </w:txbxContent>
                </v:textbox>
                <w10:wrap type="topAndBottom"/>
              </v:shape>
            </w:pict>
          </mc:Fallback>
        </mc:AlternateContent>
      </w:r>
      <w:r w:rsidR="004126CA">
        <w:rPr>
          <w:i/>
        </w:rPr>
        <w:t>Select</w:t>
      </w:r>
      <w:r w:rsidR="00E12638">
        <w:rPr>
          <w:i/>
        </w:rPr>
        <w:t xml:space="preserve"> </w:t>
      </w:r>
      <w:r w:rsidR="00603F54">
        <w:t xml:space="preserve">is a </w:t>
      </w:r>
      <w:r w:rsidR="00603F54" w:rsidRPr="004126CA">
        <w:rPr>
          <w:i/>
        </w:rPr>
        <w:t>projection</w:t>
      </w:r>
      <w:r w:rsidR="00603F54">
        <w:t xml:space="preserve">: its value is a new stream consisting of records (tuples) of a new type, </w:t>
      </w:r>
      <w:proofErr w:type="spellStart"/>
      <w:r w:rsidR="00AB0F22">
        <w:t>NewPassenger</w:t>
      </w:r>
      <w:proofErr w:type="spellEnd"/>
      <w:r w:rsidR="00AB0F22">
        <w:t xml:space="preserve">, </w:t>
      </w:r>
      <w:r w:rsidR="00603F54">
        <w:t xml:space="preserve">distinct from </w:t>
      </w:r>
      <w:proofErr w:type="spellStart"/>
      <w:r w:rsidR="00603F54">
        <w:t>TitanicPassenger</w:t>
      </w:r>
      <w:proofErr w:type="spellEnd"/>
      <w:r w:rsidR="00603F54">
        <w:t xml:space="preserve">, that has two fields. The first field is called </w:t>
      </w:r>
      <w:proofErr w:type="spellStart"/>
      <w:r w:rsidR="00603F54" w:rsidRPr="004126CA">
        <w:rPr>
          <w:i/>
        </w:rPr>
        <w:t>Name</w:t>
      </w:r>
      <w:r w:rsidR="00AB0F22">
        <w:rPr>
          <w:i/>
        </w:rPr>
        <w:t>Sex</w:t>
      </w:r>
      <w:proofErr w:type="spellEnd"/>
      <w:r w:rsidR="00603F54">
        <w:t xml:space="preserve"> and its value is the concatenation of the </w:t>
      </w:r>
      <w:r w:rsidR="00603F54" w:rsidRPr="004126CA">
        <w:rPr>
          <w:i/>
        </w:rPr>
        <w:t>name</w:t>
      </w:r>
      <w:r w:rsidR="00603F54">
        <w:t xml:space="preserve"> field and the </w:t>
      </w:r>
      <w:r w:rsidR="00603F54" w:rsidRPr="00603F54">
        <w:t>sex</w:t>
      </w:r>
      <w:r w:rsidR="00603F54">
        <w:t xml:space="preserve"> field </w:t>
      </w:r>
      <w:r w:rsidR="00603F54" w:rsidRPr="00603F54">
        <w:t>of</w:t>
      </w:r>
      <w:r w:rsidR="00603F54">
        <w:t xml:space="preserve"> the corresponding record from the original stream. Likewise, the second field is called </w:t>
      </w:r>
      <w:r w:rsidR="00603F54" w:rsidRPr="004126CA">
        <w:rPr>
          <w:i/>
        </w:rPr>
        <w:t>Age</w:t>
      </w:r>
      <w:r w:rsidR="00603F54">
        <w:t xml:space="preserve"> and its value is the value of the </w:t>
      </w:r>
      <w:r w:rsidR="00603F54" w:rsidRPr="004126CA">
        <w:rPr>
          <w:i/>
        </w:rPr>
        <w:t>age</w:t>
      </w:r>
      <w:r w:rsidR="00603F54">
        <w:t xml:space="preserve"> field of the corresponding record.</w:t>
      </w:r>
    </w:p>
    <w:p w14:paraId="59462C26" w14:textId="51FAC872" w:rsidR="003F6678" w:rsidRDefault="00603F54" w:rsidP="006956DD">
      <w:r>
        <w:t xml:space="preserve">We will use these queries to illustrate the different aspects of how we compile them into a form that executes against the data organization described in Section </w:t>
      </w:r>
      <w:r>
        <w:fldChar w:fldCharType="begin"/>
      </w:r>
      <w:r>
        <w:instrText xml:space="preserve"> REF _Ref367372351 \w \h </w:instrText>
      </w:r>
      <w:r>
        <w:fldChar w:fldCharType="separate"/>
      </w:r>
      <w:r w:rsidR="00D37ABB">
        <w:t>4.1</w:t>
      </w:r>
      <w:r>
        <w:fldChar w:fldCharType="end"/>
      </w:r>
      <w:r>
        <w:t>.</w:t>
      </w:r>
      <w:r w:rsidR="00AB0F22">
        <w:t xml:space="preserve"> </w:t>
      </w:r>
      <w:r w:rsidR="00D433A4" w:rsidRPr="004126CA">
        <w:t xml:space="preserve">Recall that in the actual implementation, there is no type </w:t>
      </w:r>
      <w:proofErr w:type="spellStart"/>
      <w:r w:rsidR="00D433A4" w:rsidRPr="004126CA">
        <w:t>TitanicPassenger</w:t>
      </w:r>
      <w:proofErr w:type="spellEnd"/>
      <w:r w:rsidR="00D433A4">
        <w:t xml:space="preserve">; Trill has instead produced the type </w:t>
      </w:r>
      <w:proofErr w:type="spellStart"/>
      <w:r w:rsidR="00D433A4">
        <w:t>BatchGeneratedForTitanicPassenger</w:t>
      </w:r>
      <w:proofErr w:type="spellEnd"/>
      <w:r w:rsidR="00D433A4">
        <w:t xml:space="preserve">. All queries that, at the user’s level, involve the type </w:t>
      </w:r>
      <w:proofErr w:type="spellStart"/>
      <w:r w:rsidR="00D433A4">
        <w:t>TitanicPassenger</w:t>
      </w:r>
      <w:proofErr w:type="spellEnd"/>
      <w:r w:rsidR="00D433A4">
        <w:t xml:space="preserve"> instead use the generated type instead. This non-uniformity means that for efficient execution the query submitted by the user is compiled into a </w:t>
      </w:r>
      <w:r w:rsidR="00D433A4" w:rsidRPr="00D433A4">
        <w:rPr>
          <w:i/>
        </w:rPr>
        <w:t>custom operator</w:t>
      </w:r>
      <w:r w:rsidR="00D433A4">
        <w:t xml:space="preserve">. </w:t>
      </w:r>
      <w:r w:rsidR="00AB0F22">
        <w:t>The custom operator is a code module which is loaded (and executed</w:t>
      </w:r>
      <w:r w:rsidR="008860DA">
        <w:t>, of course</w:t>
      </w:r>
      <w:r w:rsidR="00AB0F22">
        <w:t>) dynamically in response to a user-formulated query.</w:t>
      </w:r>
    </w:p>
    <w:p w14:paraId="56A8EB81" w14:textId="775754A2" w:rsidR="00E7597D" w:rsidRDefault="00E7597D" w:rsidP="00E7597D">
      <w:pPr>
        <w:pStyle w:val="Heading2"/>
      </w:pPr>
      <w:r>
        <w:t>Code-Generation at Query Compile-Time</w:t>
      </w:r>
    </w:p>
    <w:p w14:paraId="5E45B539" w14:textId="7F0E7C3A" w:rsidR="00EF7D7B" w:rsidRDefault="00EF7D7B" w:rsidP="00FE55D0">
      <w:pPr>
        <w:jc w:val="both"/>
      </w:pPr>
      <w:r w:rsidRPr="008779F4">
        <w:t>We</w:t>
      </w:r>
      <w:r>
        <w:t xml:space="preserve"> </w:t>
      </w:r>
      <w:r w:rsidR="00D433A4">
        <w:t xml:space="preserve">create custom </w:t>
      </w:r>
      <w:r w:rsidR="00CE077C">
        <w:t xml:space="preserve">physical </w:t>
      </w:r>
      <w:r w:rsidR="00D433A4">
        <w:t xml:space="preserve">operators using a combination of </w:t>
      </w:r>
      <w:r>
        <w:t>the</w:t>
      </w:r>
      <w:r w:rsidR="001E759D">
        <w:t xml:space="preserve"> </w:t>
      </w:r>
      <w:r w:rsidR="004126CA">
        <w:t>.NET</w:t>
      </w:r>
      <w:r>
        <w:t xml:space="preserve"> API for </w:t>
      </w:r>
      <w:r w:rsidR="004126CA">
        <w:rPr>
          <w:i/>
        </w:rPr>
        <w:t>expression trees</w:t>
      </w:r>
      <w:r w:rsidR="00D433A4">
        <w:t xml:space="preserve"> together with meta-programming</w:t>
      </w:r>
      <w:r>
        <w:t xml:space="preserve">. </w:t>
      </w:r>
      <w:r w:rsidR="004126CA">
        <w:t xml:space="preserve"> </w:t>
      </w:r>
      <w:r>
        <w:t>An expression tree is an abstract syntax tree representing a fragment of code. It uses the type Expression&lt;T&gt; to represent a piece of code of type T. The expression tree API also contains functionality for transforming abstract syntax trees.</w:t>
      </w:r>
    </w:p>
    <w:p w14:paraId="1AA4472E" w14:textId="5AE32B61" w:rsidR="004126CA" w:rsidRPr="004126CA" w:rsidRDefault="00EF7D7B" w:rsidP="00FE55D0">
      <w:pPr>
        <w:jc w:val="both"/>
      </w:pPr>
      <w:r>
        <w:t>For example,</w:t>
      </w:r>
      <w:r w:rsidR="004126CA">
        <w:t xml:space="preserve"> the type </w:t>
      </w:r>
      <w:r>
        <w:t xml:space="preserve">of </w:t>
      </w:r>
      <w:r w:rsidR="00E12638">
        <w:t xml:space="preserve">the parameter for the method </w:t>
      </w:r>
      <w:r w:rsidR="00135AE8">
        <w:rPr>
          <w:i/>
        </w:rPr>
        <w:t>Select</w:t>
      </w:r>
      <w:r w:rsidR="00E12638">
        <w:t xml:space="preserve"> is Expression&lt;</w:t>
      </w:r>
      <w:proofErr w:type="spellStart"/>
      <w:r w:rsidR="00E12638">
        <w:t>Func</w:t>
      </w:r>
      <w:proofErr w:type="spellEnd"/>
      <w:r w:rsidR="00E12638">
        <w:t>&lt;</w:t>
      </w:r>
      <w:proofErr w:type="spellStart"/>
      <w:r>
        <w:t>TPayload</w:t>
      </w:r>
      <w:proofErr w:type="spellEnd"/>
      <w:r w:rsidR="00E12638">
        <w:t xml:space="preserve">, </w:t>
      </w:r>
      <w:r w:rsidR="00135AE8">
        <w:t>U</w:t>
      </w:r>
      <w:r w:rsidR="00E12638">
        <w:t xml:space="preserve">&gt;&gt; where </w:t>
      </w:r>
      <w:proofErr w:type="spellStart"/>
      <w:r w:rsidR="00E12638">
        <w:t>Func</w:t>
      </w:r>
      <w:proofErr w:type="spellEnd"/>
      <w:r w:rsidR="00E12638">
        <w:t>&lt;</w:t>
      </w:r>
      <w:proofErr w:type="gramStart"/>
      <w:r w:rsidR="00E12638">
        <w:t>A,B</w:t>
      </w:r>
      <w:proofErr w:type="gramEnd"/>
      <w:r w:rsidR="00E12638">
        <w:t>&gt; is the type of a function that takes an argument of type A and returns a value of type B.</w:t>
      </w:r>
    </w:p>
    <w:p w14:paraId="008A7625" w14:textId="702D01B2" w:rsidR="00135AE8" w:rsidRDefault="00135AE8" w:rsidP="00FE55D0">
      <w:pPr>
        <w:jc w:val="both"/>
      </w:pPr>
      <w:r>
        <w:t xml:space="preserve">Our transformation, in general, is to replace all references to a field, </w:t>
      </w:r>
      <w:r>
        <w:rPr>
          <w:i/>
        </w:rPr>
        <w:t>f</w:t>
      </w:r>
      <w:r>
        <w:t xml:space="preserve">, of a value, </w:t>
      </w:r>
      <w:r>
        <w:rPr>
          <w:i/>
        </w:rPr>
        <w:t>r</w:t>
      </w:r>
      <w:r>
        <w:t xml:space="preserve">, to become references to the </w:t>
      </w:r>
      <w:proofErr w:type="spellStart"/>
      <w:r w:rsidRPr="00135AE8">
        <w:rPr>
          <w:i/>
        </w:rPr>
        <w:t>i</w:t>
      </w:r>
      <w:r w:rsidRPr="00135AE8">
        <w:rPr>
          <w:vertAlign w:val="superscript"/>
        </w:rPr>
        <w:t>th</w:t>
      </w:r>
      <w:proofErr w:type="spellEnd"/>
      <w:r>
        <w:t xml:space="preserve"> </w:t>
      </w:r>
      <w:r w:rsidR="00CB6E48">
        <w:t xml:space="preserve">row in the column corresponding to </w:t>
      </w:r>
      <w:r w:rsidR="00CB6E48">
        <w:rPr>
          <w:i/>
        </w:rPr>
        <w:t>f</w:t>
      </w:r>
      <w:r w:rsidR="00CB6E48">
        <w:t>.</w:t>
      </w:r>
      <w:r w:rsidR="002048F8">
        <w:t xml:space="preserve"> </w:t>
      </w:r>
      <w:r w:rsidR="00D433A4">
        <w:t>There are</w:t>
      </w:r>
      <w:r w:rsidR="002048F8">
        <w:t xml:space="preserve"> further optimiz</w:t>
      </w:r>
      <w:r w:rsidR="00D433A4">
        <w:t>ations</w:t>
      </w:r>
      <w:r w:rsidR="002048F8">
        <w:t xml:space="preserve"> </w:t>
      </w:r>
      <w:r w:rsidR="00D433A4">
        <w:t xml:space="preserve">such as </w:t>
      </w:r>
      <w:r w:rsidR="002048F8" w:rsidRPr="00D433A4">
        <w:rPr>
          <w:i/>
        </w:rPr>
        <w:t>pointer swings</w:t>
      </w:r>
      <w:r w:rsidR="002048F8">
        <w:t xml:space="preserve"> </w:t>
      </w:r>
      <w:r w:rsidR="00D433A4">
        <w:t xml:space="preserve">(described in Section </w:t>
      </w:r>
      <w:r w:rsidR="00D433A4">
        <w:fldChar w:fldCharType="begin"/>
      </w:r>
      <w:r w:rsidR="00D433A4">
        <w:instrText xml:space="preserve"> REF _Ref367449034 \w \h </w:instrText>
      </w:r>
      <w:r w:rsidR="00D433A4">
        <w:fldChar w:fldCharType="separate"/>
      </w:r>
      <w:r w:rsidR="00D37ABB">
        <w:t>6.2</w:t>
      </w:r>
      <w:r w:rsidR="00D433A4">
        <w:fldChar w:fldCharType="end"/>
      </w:r>
      <w:r w:rsidR="00D433A4">
        <w:t xml:space="preserve">) </w:t>
      </w:r>
      <w:r w:rsidR="002048F8">
        <w:t xml:space="preserve">that </w:t>
      </w:r>
      <w:r w:rsidR="004318B9">
        <w:t xml:space="preserve">are </w:t>
      </w:r>
      <w:r w:rsidR="002048F8">
        <w:t>cons</w:t>
      </w:r>
      <w:r w:rsidR="004318B9">
        <w:t xml:space="preserve">tant-time operations on a batch, instead of having to iterate over each row in a </w:t>
      </w:r>
      <w:proofErr w:type="spellStart"/>
      <w:r w:rsidR="004318B9">
        <w:t>DataBatch</w:t>
      </w:r>
      <w:proofErr w:type="spellEnd"/>
      <w:r w:rsidR="004318B9">
        <w:t>.</w:t>
      </w:r>
    </w:p>
    <w:p w14:paraId="729D9DA0" w14:textId="7E35350F" w:rsidR="008860DA" w:rsidRDefault="008860DA" w:rsidP="00FE55D0">
      <w:pPr>
        <w:jc w:val="both"/>
      </w:pPr>
      <w:r>
        <w:lastRenderedPageBreak/>
        <w:t>Once we have created the transformed expression tree, we use the meta-programming capabilities of T4 to create a C# source file which is compiled and dynamically loaded.</w:t>
      </w:r>
      <w:r w:rsidR="00245A46">
        <w:t xml:space="preserve"> The transformed expressions are in-lined into the operator.</w:t>
      </w:r>
    </w:p>
    <w:p w14:paraId="7A4AF3B6" w14:textId="3131603C" w:rsidR="00425F0E" w:rsidRDefault="004318B9" w:rsidP="00FE55D0">
      <w:pPr>
        <w:jc w:val="both"/>
      </w:pPr>
      <w:r>
        <w:t xml:space="preserve">It is not always possible to generate a </w:t>
      </w:r>
      <w:r w:rsidR="00425F0E">
        <w:t xml:space="preserve">custom operator. For example, a query might require calling a method on an instance of </w:t>
      </w:r>
      <w:proofErr w:type="spellStart"/>
      <w:r w:rsidR="00425F0E">
        <w:t>TitanicPassenger</w:t>
      </w:r>
      <w:proofErr w:type="spellEnd"/>
      <w:r w:rsidR="00425F0E">
        <w:t xml:space="preserve">. In such a situation, we may or may not be able (or want) to recreate an instance given the values for its fields. We then </w:t>
      </w:r>
      <w:r w:rsidR="00577A2A">
        <w:t>transform the data to the row-oriented format and</w:t>
      </w:r>
      <w:r w:rsidR="00425F0E">
        <w:t xml:space="preserve"> use the non-generated static (generic) definition of the operator</w:t>
      </w:r>
      <w:r w:rsidR="00245A46">
        <w:t xml:space="preserve"> (i.e., where each </w:t>
      </w:r>
      <w:proofErr w:type="spellStart"/>
      <w:r w:rsidR="00245A46">
        <w:t>DataBatch</w:t>
      </w:r>
      <w:proofErr w:type="spellEnd"/>
      <w:r w:rsidR="00245A46">
        <w:t xml:space="preserve"> has a column of Payload values).</w:t>
      </w:r>
      <w:r w:rsidR="003F6678">
        <w:t xml:space="preserve"> </w:t>
      </w:r>
    </w:p>
    <w:p w14:paraId="19BD49C0" w14:textId="0CB8094F" w:rsidR="00D560DB" w:rsidRDefault="00D560DB" w:rsidP="00FE55D0">
      <w:pPr>
        <w:jc w:val="both"/>
      </w:pPr>
      <w:proofErr w:type="gramStart"/>
      <w:r>
        <w:t>The end result</w:t>
      </w:r>
      <w:proofErr w:type="gramEnd"/>
      <w:r>
        <w:t xml:space="preserve"> of this transformation is that we have – </w:t>
      </w:r>
      <w:r w:rsidRPr="00AF52F0">
        <w:rPr>
          <w:i/>
        </w:rPr>
        <w:t>in a fully incremental streaming setting</w:t>
      </w:r>
      <w:r w:rsidR="00AF52F0">
        <w:t xml:space="preserve"> – the following capabilities</w:t>
      </w:r>
      <w:r>
        <w:t>:</w:t>
      </w:r>
    </w:p>
    <w:p w14:paraId="1BE212EC" w14:textId="22895110" w:rsidR="006956DD" w:rsidRDefault="00D560DB" w:rsidP="00D560DB">
      <w:pPr>
        <w:pStyle w:val="ListParagraph"/>
        <w:numPr>
          <w:ilvl w:val="0"/>
          <w:numId w:val="32"/>
        </w:numPr>
        <w:jc w:val="both"/>
      </w:pPr>
      <w:r>
        <w:t>The ability to use a columnar data representation when possible</w:t>
      </w:r>
    </w:p>
    <w:p w14:paraId="08F7986D" w14:textId="290E7C1E" w:rsidR="00D560DB" w:rsidRDefault="00D560DB" w:rsidP="00D560DB">
      <w:pPr>
        <w:pStyle w:val="ListParagraph"/>
        <w:numPr>
          <w:ilvl w:val="0"/>
          <w:numId w:val="32"/>
        </w:numPr>
        <w:jc w:val="both"/>
      </w:pPr>
      <w:r>
        <w:t>The flexibility of using complex types by reverting to non-generated row-oriented code when necessary</w:t>
      </w:r>
    </w:p>
    <w:p w14:paraId="550BFDE7" w14:textId="07CBA8E9" w:rsidR="00D560DB" w:rsidRDefault="00D560DB" w:rsidP="00D560DB">
      <w:pPr>
        <w:pStyle w:val="ListParagraph"/>
        <w:numPr>
          <w:ilvl w:val="0"/>
          <w:numId w:val="32"/>
        </w:numPr>
        <w:jc w:val="both"/>
      </w:pPr>
      <w:r>
        <w:t>The ability for users to write their queries using a single row-oriented view of the data</w:t>
      </w:r>
    </w:p>
    <w:p w14:paraId="3A766713" w14:textId="430DCE82" w:rsidR="003F6678" w:rsidRDefault="003F6678" w:rsidP="003F6678">
      <w:pPr>
        <w:pStyle w:val="Heading2"/>
      </w:pPr>
      <w:r>
        <w:t>Transitioning Between Row and Columnar Representations</w:t>
      </w:r>
    </w:p>
    <w:p w14:paraId="6BACBBAF" w14:textId="77777777" w:rsidR="00966695" w:rsidRDefault="00966695" w:rsidP="003F6678">
      <w:r>
        <w:t xml:space="preserve">We use the same meta-programming techniques to generate specialized operators for transforming a row-oriented </w:t>
      </w:r>
      <w:proofErr w:type="spellStart"/>
      <w:r>
        <w:t>DataBatch</w:t>
      </w:r>
      <w:proofErr w:type="spellEnd"/>
      <w:r>
        <w:t xml:space="preserve"> into a column-oriented </w:t>
      </w:r>
      <w:proofErr w:type="spellStart"/>
      <w:r>
        <w:t>DataBatch</w:t>
      </w:r>
      <w:proofErr w:type="spellEnd"/>
      <w:r>
        <w:t xml:space="preserve"> (and vice-versa). This can occur either because of a) some property of the user type prevents it from being used in column-oriented processing, b) some limitation in the operator, or c) an expression in the query is too complex or opaque to allow its transformation.</w:t>
      </w:r>
    </w:p>
    <w:p w14:paraId="24E195AB" w14:textId="01FC9CAA" w:rsidR="003F6678" w:rsidRPr="003F6678" w:rsidRDefault="00966695" w:rsidP="003F6678">
      <w:r>
        <w:t xml:space="preserve">In any case, data usually enters and leaves the system as row-oriented and so needs to be transformed at the beginning of the processing pipeline into columnar format and then re-created in row format at the end of the pipeline. </w:t>
      </w:r>
    </w:p>
    <w:p w14:paraId="5DBC5678" w14:textId="54136A80" w:rsidR="003F6678" w:rsidRDefault="003F6678" w:rsidP="003F6678">
      <w:pPr>
        <w:pStyle w:val="Heading2"/>
      </w:pPr>
      <w:r>
        <w:t>Compile-Time Stream Properties</w:t>
      </w:r>
    </w:p>
    <w:p w14:paraId="701478D4" w14:textId="4BDEDCB9" w:rsidR="003F6678" w:rsidRPr="000D7C5E" w:rsidRDefault="001E759D" w:rsidP="00FE55D0">
      <w:pPr>
        <w:jc w:val="both"/>
      </w:pPr>
      <w:r>
        <w:t xml:space="preserve">Trill supports compile-time stream properties that define restrictions on the stream. </w:t>
      </w:r>
      <w:r w:rsidR="00CE077C">
        <w:t xml:space="preserve">Each </w:t>
      </w:r>
      <w:proofErr w:type="spellStart"/>
      <w:r w:rsidR="00CE077C">
        <w:t>IStreamable</w:t>
      </w:r>
      <w:proofErr w:type="spellEnd"/>
      <w:r w:rsidR="00CE077C">
        <w:t xml:space="preserve"> carries with it a set of properties that propagate across </w:t>
      </w:r>
      <w:r w:rsidR="001D61B1">
        <w:t xml:space="preserve">operators in the logical plan. </w:t>
      </w:r>
      <w:r>
        <w:t>When translating the query into its DAG of physical operators</w:t>
      </w:r>
      <w:r w:rsidR="00CE077C">
        <w:t xml:space="preserve">, we may use the properties to choose specific operator implementations </w:t>
      </w:r>
      <w:r w:rsidR="001D61B1">
        <w:t>that perform well for the given properties. For example, an interval-free stream may use a version of Aggregate that does not need to remember information about future end-edges (endpoints of intervals).</w:t>
      </w:r>
    </w:p>
    <w:p w14:paraId="7ED2B611" w14:textId="4E28093D" w:rsidR="00644BB8" w:rsidRDefault="00D92FDB" w:rsidP="00FE55D0">
      <w:pPr>
        <w:pStyle w:val="Heading1"/>
        <w:jc w:val="both"/>
      </w:pPr>
      <w:r>
        <w:t xml:space="preserve">Efficient </w:t>
      </w:r>
      <w:r w:rsidR="000D7C5E">
        <w:t xml:space="preserve">Temporal </w:t>
      </w:r>
      <w:r w:rsidR="00644BB8">
        <w:t>Operator Algorithms</w:t>
      </w:r>
      <w:bookmarkEnd w:id="0"/>
    </w:p>
    <w:p w14:paraId="0664CE45" w14:textId="6B735637" w:rsidR="00644BB8" w:rsidRDefault="00644BB8" w:rsidP="00FE55D0">
      <w:pPr>
        <w:jc w:val="both"/>
      </w:pPr>
      <w:r>
        <w:t>All operators in Trill are SyncTime-</w:t>
      </w:r>
      <w:proofErr w:type="gramStart"/>
      <w:r>
        <w:t>ordered, and</w:t>
      </w:r>
      <w:proofErr w:type="gramEnd"/>
      <w:r>
        <w:t xml:space="preserve"> ingest/produce data in non-decreasing order of SyncTime. If data arrives out</w:t>
      </w:r>
      <w:r w:rsidR="00482E3C">
        <w:t xml:space="preserve"> </w:t>
      </w:r>
      <w:r>
        <w:t>of</w:t>
      </w:r>
      <w:r w:rsidR="00482E3C">
        <w:t xml:space="preserve"> </w:t>
      </w:r>
      <w:r>
        <w:t>order, we need to remove disorder (e.g., by buffering and reordering) before feeding it to the engine.</w:t>
      </w:r>
    </w:p>
    <w:p w14:paraId="635F0E6D" w14:textId="0276F8F4" w:rsidR="00644BB8" w:rsidRDefault="009F0517" w:rsidP="00FE55D0">
      <w:pPr>
        <w:pStyle w:val="Heading2"/>
        <w:jc w:val="both"/>
      </w:pPr>
      <w:r>
        <w:lastRenderedPageBreak/>
        <w:t>Where (filtering)</w:t>
      </w:r>
    </w:p>
    <w:p w14:paraId="21A77ACF" w14:textId="1039FD43" w:rsidR="004318B9" w:rsidRPr="00D90441" w:rsidRDefault="00C969F1" w:rsidP="00FE55D0">
      <w:pPr>
        <w:jc w:val="both"/>
      </w:pPr>
      <w:r>
        <w:rPr>
          <w:noProof/>
          <w:lang w:eastAsia="en-US"/>
        </w:rPr>
        <mc:AlternateContent>
          <mc:Choice Requires="wps">
            <w:drawing>
              <wp:anchor distT="45720" distB="45720" distL="114300" distR="114300" simplePos="0" relativeHeight="251655175" behindDoc="0" locked="0" layoutInCell="1" allowOverlap="1" wp14:anchorId="71F9B356" wp14:editId="609C1EFF">
                <wp:simplePos x="0" y="0"/>
                <wp:positionH relativeFrom="margin">
                  <wp:posOffset>514350</wp:posOffset>
                </wp:positionH>
                <wp:positionV relativeFrom="paragraph">
                  <wp:posOffset>614680</wp:posOffset>
                </wp:positionV>
                <wp:extent cx="4728845" cy="458470"/>
                <wp:effectExtent l="0" t="0" r="14605" b="1778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8845" cy="458470"/>
                        </a:xfrm>
                        <a:prstGeom prst="rect">
                          <a:avLst/>
                        </a:prstGeom>
                        <a:solidFill>
                          <a:srgbClr val="FFFFFF"/>
                        </a:solidFill>
                        <a:ln w="9525">
                          <a:solidFill>
                            <a:srgbClr val="000000"/>
                          </a:solidFill>
                          <a:miter lim="800000"/>
                          <a:headEnd/>
                          <a:tailEnd/>
                        </a:ln>
                      </wps:spPr>
                      <wps:txbx>
                        <w:txbxContent>
                          <w:p w14:paraId="1F50F173" w14:textId="2420EEB9" w:rsidR="00D433A4" w:rsidRPr="00DA2421" w:rsidRDefault="00D433A4" w:rsidP="00D433A4">
                            <w:pPr>
                              <w:rPr>
                                <w:rFonts w:ascii="Consolas" w:hAnsi="Consolas" w:cs="Consolas"/>
                                <w:sz w:val="16"/>
                                <w:szCs w:val="16"/>
                              </w:rPr>
                            </w:pPr>
                            <w:r w:rsidRPr="00DA2421">
                              <w:rPr>
                                <w:rFonts w:ascii="Consolas" w:hAnsi="Consolas" w:cs="Consolas"/>
                                <w:sz w:val="16"/>
                                <w:szCs w:val="16"/>
                              </w:rPr>
                              <w:t xml:space="preserve">for (int </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 0; </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&lt; </w:t>
                            </w:r>
                            <w:proofErr w:type="spellStart"/>
                            <w:proofErr w:type="gramStart"/>
                            <w:r w:rsidRPr="00DA2421">
                              <w:rPr>
                                <w:rFonts w:ascii="Consolas" w:hAnsi="Consolas" w:cs="Consolas"/>
                                <w:sz w:val="16"/>
                                <w:szCs w:val="16"/>
                              </w:rPr>
                              <w:t>input.Count</w:t>
                            </w:r>
                            <w:proofErr w:type="spellEnd"/>
                            <w:proofErr w:type="gramEnd"/>
                            <w:r w:rsidRPr="00DA2421">
                              <w:rPr>
                                <w:rFonts w:ascii="Consolas" w:hAnsi="Consolas" w:cs="Consolas"/>
                                <w:sz w:val="16"/>
                                <w:szCs w:val="16"/>
                              </w:rPr>
                              <w:t xml:space="preserve">; </w:t>
                            </w:r>
                            <w:proofErr w:type="spellStart"/>
                            <w:r w:rsidRPr="00DA2421">
                              <w:rPr>
                                <w:rFonts w:ascii="Consolas" w:hAnsi="Consolas" w:cs="Consolas"/>
                                <w:sz w:val="16"/>
                                <w:szCs w:val="16"/>
                              </w:rPr>
                              <w:t>i</w:t>
                            </w:r>
                            <w:proofErr w:type="spellEnd"/>
                            <w:r w:rsidRPr="00DA2421">
                              <w:rPr>
                                <w:rFonts w:ascii="Consolas" w:hAnsi="Consolas" w:cs="Consolas"/>
                                <w:sz w:val="16"/>
                                <w:szCs w:val="16"/>
                              </w:rPr>
                              <w:t>++)</w:t>
                            </w:r>
                            <w:r w:rsidRPr="00DA2421">
                              <w:rPr>
                                <w:rFonts w:ascii="Consolas" w:hAnsi="Consolas" w:cs="Consolas"/>
                                <w:sz w:val="16"/>
                                <w:szCs w:val="16"/>
                              </w:rPr>
                              <w:br/>
                              <w:t xml:space="preserve">  if (</w:t>
                            </w:r>
                            <w:proofErr w:type="spellStart"/>
                            <w:r w:rsidRPr="00DA2421">
                              <w:rPr>
                                <w:rFonts w:ascii="Consolas" w:hAnsi="Consolas" w:cs="Consolas"/>
                                <w:sz w:val="16"/>
                                <w:szCs w:val="16"/>
                              </w:rPr>
                              <w:t>BitVector</w:t>
                            </w:r>
                            <w:proofErr w:type="spellEnd"/>
                            <w:r w:rsidRPr="00DA2421">
                              <w:rPr>
                                <w:rFonts w:ascii="Consolas" w:hAnsi="Consolas" w:cs="Consolas"/>
                                <w:sz w:val="16"/>
                                <w:szCs w:val="16"/>
                              </w:rPr>
                              <w:t>[</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 </w:t>
                            </w:r>
                            <w:proofErr w:type="spellStart"/>
                            <w:r w:rsidR="00D90441">
                              <w:rPr>
                                <w:rFonts w:ascii="Consolas" w:hAnsi="Consolas" w:cs="Consolas"/>
                                <w:sz w:val="16"/>
                                <w:szCs w:val="16"/>
                              </w:rPr>
                              <w:t>BitVector</w:t>
                            </w:r>
                            <w:proofErr w:type="spellEnd"/>
                            <w:r w:rsidR="00D90441">
                              <w:rPr>
                                <w:rFonts w:ascii="Consolas" w:hAnsi="Consolas" w:cs="Consolas"/>
                                <w:sz w:val="16"/>
                                <w:szCs w:val="16"/>
                              </w:rPr>
                              <w:t>[</w:t>
                            </w:r>
                            <w:proofErr w:type="spellStart"/>
                            <w:r w:rsidR="00D90441">
                              <w:rPr>
                                <w:rFonts w:ascii="Consolas" w:hAnsi="Consolas" w:cs="Consolas"/>
                                <w:sz w:val="16"/>
                                <w:szCs w:val="16"/>
                              </w:rPr>
                              <w:t>i</w:t>
                            </w:r>
                            <w:proofErr w:type="spellEnd"/>
                            <w:r w:rsidR="00D90441">
                              <w:rPr>
                                <w:rFonts w:ascii="Consolas" w:hAnsi="Consolas" w:cs="Consolas"/>
                                <w:sz w:val="16"/>
                                <w:szCs w:val="16"/>
                              </w:rPr>
                              <w:t xml:space="preserve">] </w:t>
                            </w:r>
                            <w:r w:rsidRPr="00DA2421">
                              <w:rPr>
                                <w:rFonts w:ascii="Consolas" w:hAnsi="Consolas" w:cs="Consolas"/>
                                <w:sz w:val="16"/>
                                <w:szCs w:val="16"/>
                              </w:rPr>
                              <w:t>=</w:t>
                            </w:r>
                            <w:r w:rsidR="00DC2A47">
                              <w:rPr>
                                <w:rFonts w:ascii="Consolas" w:hAnsi="Consolas" w:cs="Consolas"/>
                                <w:sz w:val="16"/>
                                <w:szCs w:val="16"/>
                              </w:rPr>
                              <w:t xml:space="preserve"> </w:t>
                            </w:r>
                            <w:r w:rsidR="00D90441">
                              <w:rPr>
                                <w:rFonts w:ascii="Consolas" w:hAnsi="Consolas" w:cs="Consolas"/>
                                <w:sz w:val="16"/>
                                <w:szCs w:val="16"/>
                              </w:rPr>
                              <w:t>predicate(</w:t>
                            </w:r>
                            <w:proofErr w:type="spellStart"/>
                            <w:r>
                              <w:rPr>
                                <w:rFonts w:ascii="Consolas" w:hAnsi="Consolas" w:cs="Consolas"/>
                                <w:sz w:val="16"/>
                                <w:szCs w:val="16"/>
                              </w:rPr>
                              <w:t>input.</w:t>
                            </w:r>
                            <w:r w:rsidR="00D90441">
                              <w:rPr>
                                <w:rFonts w:ascii="Consolas" w:hAnsi="Consolas" w:cs="Consolas"/>
                                <w:sz w:val="16"/>
                                <w:szCs w:val="16"/>
                              </w:rPr>
                              <w:t>Payload</w:t>
                            </w:r>
                            <w:proofErr w:type="spellEnd"/>
                            <w:r w:rsidRPr="00DA2421">
                              <w:rPr>
                                <w:rFonts w:ascii="Consolas" w:hAnsi="Consolas" w:cs="Consolas"/>
                                <w:sz w:val="16"/>
                                <w:szCs w:val="16"/>
                              </w:rPr>
                              <w:t>[</w:t>
                            </w:r>
                            <w:proofErr w:type="spellStart"/>
                            <w:r w:rsidRPr="00DA2421">
                              <w:rPr>
                                <w:rFonts w:ascii="Consolas" w:hAnsi="Consolas" w:cs="Consolas"/>
                                <w:sz w:val="16"/>
                                <w:szCs w:val="16"/>
                              </w:rPr>
                              <w:t>i</w:t>
                            </w:r>
                            <w:proofErr w:type="spellEnd"/>
                            <w:r w:rsidRPr="00DA2421">
                              <w:rPr>
                                <w:rFonts w:ascii="Consolas" w:hAnsi="Consolas" w:cs="Consolas"/>
                                <w:sz w:val="16"/>
                                <w:szCs w:val="16"/>
                              </w:rPr>
                              <w:t>]</w:t>
                            </w:r>
                            <w:r w:rsidR="00D90441">
                              <w:rPr>
                                <w:rFonts w:ascii="Consolas" w:hAnsi="Consolas" w:cs="Consolas"/>
                                <w:sz w:val="16"/>
                                <w:szCs w:val="16"/>
                              </w:rPr>
                              <w:t>)</w:t>
                            </w:r>
                            <w:r w:rsidRPr="00DA2421">
                              <w:rPr>
                                <w:rFonts w:ascii="Consolas" w:hAnsi="Consolas" w:cs="Consolas"/>
                                <w:sz w:val="16"/>
                                <w:szCs w:val="16"/>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9B356" id="_x0000_s1064" type="#_x0000_t202" style="position:absolute;left:0;text-align:left;margin-left:40.5pt;margin-top:48.4pt;width:372.35pt;height:36.1pt;z-index:25165517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">
                <v:textbox style="mso-fit-shape-to-text:t">
                  <w:txbxContent>
                    <w:p w14:paraId="1F50F173" w14:textId="2420EEB9" w:rsidR="00D433A4" w:rsidRPr="00DA2421" w:rsidRDefault="00D433A4" w:rsidP="00D433A4">
                      <w:pPr>
                        <w:rPr>
                          <w:rFonts w:ascii="Consolas" w:hAnsi="Consolas" w:cs="Consolas"/>
                          <w:sz w:val="16"/>
                          <w:szCs w:val="16"/>
                        </w:rPr>
                      </w:pPr>
                      <w:r w:rsidRPr="00DA2421">
                        <w:rPr>
                          <w:rFonts w:ascii="Consolas" w:hAnsi="Consolas" w:cs="Consolas"/>
                          <w:sz w:val="16"/>
                          <w:szCs w:val="16"/>
                        </w:rPr>
                        <w:t xml:space="preserve">for (int </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 0; </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&lt; </w:t>
                      </w:r>
                      <w:proofErr w:type="spellStart"/>
                      <w:proofErr w:type="gramStart"/>
                      <w:r w:rsidRPr="00DA2421">
                        <w:rPr>
                          <w:rFonts w:ascii="Consolas" w:hAnsi="Consolas" w:cs="Consolas"/>
                          <w:sz w:val="16"/>
                          <w:szCs w:val="16"/>
                        </w:rPr>
                        <w:t>input.Count</w:t>
                      </w:r>
                      <w:proofErr w:type="spellEnd"/>
                      <w:proofErr w:type="gramEnd"/>
                      <w:r w:rsidRPr="00DA2421">
                        <w:rPr>
                          <w:rFonts w:ascii="Consolas" w:hAnsi="Consolas" w:cs="Consolas"/>
                          <w:sz w:val="16"/>
                          <w:szCs w:val="16"/>
                        </w:rPr>
                        <w:t xml:space="preserve">; </w:t>
                      </w:r>
                      <w:proofErr w:type="spellStart"/>
                      <w:r w:rsidRPr="00DA2421">
                        <w:rPr>
                          <w:rFonts w:ascii="Consolas" w:hAnsi="Consolas" w:cs="Consolas"/>
                          <w:sz w:val="16"/>
                          <w:szCs w:val="16"/>
                        </w:rPr>
                        <w:t>i</w:t>
                      </w:r>
                      <w:proofErr w:type="spellEnd"/>
                      <w:r w:rsidRPr="00DA2421">
                        <w:rPr>
                          <w:rFonts w:ascii="Consolas" w:hAnsi="Consolas" w:cs="Consolas"/>
                          <w:sz w:val="16"/>
                          <w:szCs w:val="16"/>
                        </w:rPr>
                        <w:t>++)</w:t>
                      </w:r>
                      <w:r w:rsidRPr="00DA2421">
                        <w:rPr>
                          <w:rFonts w:ascii="Consolas" w:hAnsi="Consolas" w:cs="Consolas"/>
                          <w:sz w:val="16"/>
                          <w:szCs w:val="16"/>
                        </w:rPr>
                        <w:br/>
                        <w:t xml:space="preserve">  if (</w:t>
                      </w:r>
                      <w:proofErr w:type="spellStart"/>
                      <w:r w:rsidRPr="00DA2421">
                        <w:rPr>
                          <w:rFonts w:ascii="Consolas" w:hAnsi="Consolas" w:cs="Consolas"/>
                          <w:sz w:val="16"/>
                          <w:szCs w:val="16"/>
                        </w:rPr>
                        <w:t>BitVector</w:t>
                      </w:r>
                      <w:proofErr w:type="spellEnd"/>
                      <w:r w:rsidRPr="00DA2421">
                        <w:rPr>
                          <w:rFonts w:ascii="Consolas" w:hAnsi="Consolas" w:cs="Consolas"/>
                          <w:sz w:val="16"/>
                          <w:szCs w:val="16"/>
                        </w:rPr>
                        <w:t>[</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 </w:t>
                      </w:r>
                      <w:proofErr w:type="spellStart"/>
                      <w:r w:rsidR="00D90441">
                        <w:rPr>
                          <w:rFonts w:ascii="Consolas" w:hAnsi="Consolas" w:cs="Consolas"/>
                          <w:sz w:val="16"/>
                          <w:szCs w:val="16"/>
                        </w:rPr>
                        <w:t>BitVector</w:t>
                      </w:r>
                      <w:proofErr w:type="spellEnd"/>
                      <w:r w:rsidR="00D90441">
                        <w:rPr>
                          <w:rFonts w:ascii="Consolas" w:hAnsi="Consolas" w:cs="Consolas"/>
                          <w:sz w:val="16"/>
                          <w:szCs w:val="16"/>
                        </w:rPr>
                        <w:t>[</w:t>
                      </w:r>
                      <w:proofErr w:type="spellStart"/>
                      <w:r w:rsidR="00D90441">
                        <w:rPr>
                          <w:rFonts w:ascii="Consolas" w:hAnsi="Consolas" w:cs="Consolas"/>
                          <w:sz w:val="16"/>
                          <w:szCs w:val="16"/>
                        </w:rPr>
                        <w:t>i</w:t>
                      </w:r>
                      <w:proofErr w:type="spellEnd"/>
                      <w:r w:rsidR="00D90441">
                        <w:rPr>
                          <w:rFonts w:ascii="Consolas" w:hAnsi="Consolas" w:cs="Consolas"/>
                          <w:sz w:val="16"/>
                          <w:szCs w:val="16"/>
                        </w:rPr>
                        <w:t xml:space="preserve">] </w:t>
                      </w:r>
                      <w:r w:rsidRPr="00DA2421">
                        <w:rPr>
                          <w:rFonts w:ascii="Consolas" w:hAnsi="Consolas" w:cs="Consolas"/>
                          <w:sz w:val="16"/>
                          <w:szCs w:val="16"/>
                        </w:rPr>
                        <w:t>=</w:t>
                      </w:r>
                      <w:r w:rsidR="00DC2A47">
                        <w:rPr>
                          <w:rFonts w:ascii="Consolas" w:hAnsi="Consolas" w:cs="Consolas"/>
                          <w:sz w:val="16"/>
                          <w:szCs w:val="16"/>
                        </w:rPr>
                        <w:t xml:space="preserve"> </w:t>
                      </w:r>
                      <w:r w:rsidR="00D90441">
                        <w:rPr>
                          <w:rFonts w:ascii="Consolas" w:hAnsi="Consolas" w:cs="Consolas"/>
                          <w:sz w:val="16"/>
                          <w:szCs w:val="16"/>
                        </w:rPr>
                        <w:t>predicate(</w:t>
                      </w:r>
                      <w:proofErr w:type="spellStart"/>
                      <w:r>
                        <w:rPr>
                          <w:rFonts w:ascii="Consolas" w:hAnsi="Consolas" w:cs="Consolas"/>
                          <w:sz w:val="16"/>
                          <w:szCs w:val="16"/>
                        </w:rPr>
                        <w:t>input.</w:t>
                      </w:r>
                      <w:r w:rsidR="00D90441">
                        <w:rPr>
                          <w:rFonts w:ascii="Consolas" w:hAnsi="Consolas" w:cs="Consolas"/>
                          <w:sz w:val="16"/>
                          <w:szCs w:val="16"/>
                        </w:rPr>
                        <w:t>Payload</w:t>
                      </w:r>
                      <w:proofErr w:type="spellEnd"/>
                      <w:r w:rsidRPr="00DA2421">
                        <w:rPr>
                          <w:rFonts w:ascii="Consolas" w:hAnsi="Consolas" w:cs="Consolas"/>
                          <w:sz w:val="16"/>
                          <w:szCs w:val="16"/>
                        </w:rPr>
                        <w:t>[</w:t>
                      </w:r>
                      <w:proofErr w:type="spellStart"/>
                      <w:r w:rsidRPr="00DA2421">
                        <w:rPr>
                          <w:rFonts w:ascii="Consolas" w:hAnsi="Consolas" w:cs="Consolas"/>
                          <w:sz w:val="16"/>
                          <w:szCs w:val="16"/>
                        </w:rPr>
                        <w:t>i</w:t>
                      </w:r>
                      <w:proofErr w:type="spellEnd"/>
                      <w:r w:rsidRPr="00DA2421">
                        <w:rPr>
                          <w:rFonts w:ascii="Consolas" w:hAnsi="Consolas" w:cs="Consolas"/>
                          <w:sz w:val="16"/>
                          <w:szCs w:val="16"/>
                        </w:rPr>
                        <w:t>]</w:t>
                      </w:r>
                      <w:r w:rsidR="00D90441">
                        <w:rPr>
                          <w:rFonts w:ascii="Consolas" w:hAnsi="Consolas" w:cs="Consolas"/>
                          <w:sz w:val="16"/>
                          <w:szCs w:val="16"/>
                        </w:rPr>
                        <w:t>)</w:t>
                      </w:r>
                      <w:r w:rsidRPr="00DA2421">
                        <w:rPr>
                          <w:rFonts w:ascii="Consolas" w:hAnsi="Consolas" w:cs="Consolas"/>
                          <w:sz w:val="16"/>
                          <w:szCs w:val="16"/>
                        </w:rPr>
                        <w:t>; }</w:t>
                      </w:r>
                    </w:p>
                  </w:txbxContent>
                </v:textbox>
                <w10:wrap type="topAndBottom" anchorx="margin"/>
              </v:shape>
            </w:pict>
          </mc:Fallback>
        </mc:AlternateContent>
      </w:r>
      <w:r w:rsidR="004318B9">
        <w:t xml:space="preserve">In the row-oriented mode, the filtering operator iterates over each row in the </w:t>
      </w:r>
      <w:proofErr w:type="spellStart"/>
      <w:r w:rsidR="004318B9">
        <w:t>DataBatch</w:t>
      </w:r>
      <w:proofErr w:type="spellEnd"/>
      <w:r w:rsidR="004318B9">
        <w:t xml:space="preserve">, and if that row represents a valid tuple in the data, applies the user-supplied predicate to the payload. The </w:t>
      </w:r>
      <w:proofErr w:type="spellStart"/>
      <w:r w:rsidR="004318B9">
        <w:t>BitVector</w:t>
      </w:r>
      <w:proofErr w:type="spellEnd"/>
      <w:r w:rsidR="004318B9">
        <w:t xml:space="preserve"> is updated to record the value of the predicate.</w:t>
      </w:r>
      <w:r w:rsidR="00D90441">
        <w:t xml:space="preserve"> Note that </w:t>
      </w:r>
      <w:r w:rsidR="00D90441">
        <w:rPr>
          <w:i/>
        </w:rPr>
        <w:t>predicate</w:t>
      </w:r>
      <w:r w:rsidR="00D90441">
        <w:t xml:space="preserve"> is a compiled form of the function that the user wrote.</w:t>
      </w:r>
    </w:p>
    <w:p w14:paraId="65C9ECEB" w14:textId="41CA7D69" w:rsidR="009F0517" w:rsidRDefault="00C969F1" w:rsidP="00FE55D0">
      <w:pPr>
        <w:jc w:val="both"/>
      </w:pPr>
      <w:r>
        <w:rPr>
          <w:noProof/>
          <w:lang w:eastAsia="en-US"/>
        </w:rPr>
        <mc:AlternateContent>
          <mc:Choice Requires="wps">
            <w:drawing>
              <wp:anchor distT="45720" distB="45720" distL="114300" distR="114300" simplePos="0" relativeHeight="251655178" behindDoc="0" locked="0" layoutInCell="1" allowOverlap="1" wp14:anchorId="0C32D1E7" wp14:editId="605DF846">
                <wp:simplePos x="0" y="0"/>
                <wp:positionH relativeFrom="margin">
                  <wp:posOffset>559435</wp:posOffset>
                </wp:positionH>
                <wp:positionV relativeFrom="paragraph">
                  <wp:posOffset>1452245</wp:posOffset>
                </wp:positionV>
                <wp:extent cx="4728845" cy="458470"/>
                <wp:effectExtent l="0" t="0" r="14605" b="1778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8845" cy="458470"/>
                        </a:xfrm>
                        <a:prstGeom prst="rect">
                          <a:avLst/>
                        </a:prstGeom>
                        <a:solidFill>
                          <a:srgbClr val="FFFFFF"/>
                        </a:solidFill>
                        <a:ln w="9525">
                          <a:solidFill>
                            <a:srgbClr val="000000"/>
                          </a:solidFill>
                          <a:miter lim="800000"/>
                          <a:headEnd/>
                          <a:tailEnd/>
                        </a:ln>
                      </wps:spPr>
                      <wps:txbx>
                        <w:txbxContent>
                          <w:p w14:paraId="76DFE177" w14:textId="77777777" w:rsidR="00D90441" w:rsidRPr="00DA2421" w:rsidRDefault="00D90441" w:rsidP="00D90441">
                            <w:pPr>
                              <w:rPr>
                                <w:rFonts w:ascii="Consolas" w:hAnsi="Consolas" w:cs="Consolas"/>
                                <w:sz w:val="16"/>
                                <w:szCs w:val="16"/>
                              </w:rPr>
                            </w:pPr>
                            <w:r w:rsidRPr="00DA2421">
                              <w:rPr>
                                <w:rFonts w:ascii="Consolas" w:hAnsi="Consolas" w:cs="Consolas"/>
                                <w:sz w:val="16"/>
                                <w:szCs w:val="16"/>
                              </w:rPr>
                              <w:t xml:space="preserve">for (int </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 0; </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&lt; </w:t>
                            </w:r>
                            <w:proofErr w:type="spellStart"/>
                            <w:proofErr w:type="gramStart"/>
                            <w:r w:rsidRPr="00DA2421">
                              <w:rPr>
                                <w:rFonts w:ascii="Consolas" w:hAnsi="Consolas" w:cs="Consolas"/>
                                <w:sz w:val="16"/>
                                <w:szCs w:val="16"/>
                              </w:rPr>
                              <w:t>input.Count</w:t>
                            </w:r>
                            <w:proofErr w:type="spellEnd"/>
                            <w:proofErr w:type="gramEnd"/>
                            <w:r w:rsidRPr="00DA2421">
                              <w:rPr>
                                <w:rFonts w:ascii="Consolas" w:hAnsi="Consolas" w:cs="Consolas"/>
                                <w:sz w:val="16"/>
                                <w:szCs w:val="16"/>
                              </w:rPr>
                              <w:t xml:space="preserve">; </w:t>
                            </w:r>
                            <w:proofErr w:type="spellStart"/>
                            <w:r w:rsidRPr="00DA2421">
                              <w:rPr>
                                <w:rFonts w:ascii="Consolas" w:hAnsi="Consolas" w:cs="Consolas"/>
                                <w:sz w:val="16"/>
                                <w:szCs w:val="16"/>
                              </w:rPr>
                              <w:t>i</w:t>
                            </w:r>
                            <w:proofErr w:type="spellEnd"/>
                            <w:r w:rsidRPr="00DA2421">
                              <w:rPr>
                                <w:rFonts w:ascii="Consolas" w:hAnsi="Consolas" w:cs="Consolas"/>
                                <w:sz w:val="16"/>
                                <w:szCs w:val="16"/>
                              </w:rPr>
                              <w:t>++)</w:t>
                            </w:r>
                            <w:r w:rsidRPr="00DA2421">
                              <w:rPr>
                                <w:rFonts w:ascii="Consolas" w:hAnsi="Consolas" w:cs="Consolas"/>
                                <w:sz w:val="16"/>
                                <w:szCs w:val="16"/>
                              </w:rPr>
                              <w:br/>
                              <w:t xml:space="preserve">  if (</w:t>
                            </w:r>
                            <w:proofErr w:type="spellStart"/>
                            <w:r w:rsidRPr="00DA2421">
                              <w:rPr>
                                <w:rFonts w:ascii="Consolas" w:hAnsi="Consolas" w:cs="Consolas"/>
                                <w:sz w:val="16"/>
                                <w:szCs w:val="16"/>
                              </w:rPr>
                              <w:t>BitVector</w:t>
                            </w:r>
                            <w:proofErr w:type="spellEnd"/>
                            <w:r w:rsidRPr="00DA2421">
                              <w:rPr>
                                <w:rFonts w:ascii="Consolas" w:hAnsi="Consolas" w:cs="Consolas"/>
                                <w:sz w:val="16"/>
                                <w:szCs w:val="16"/>
                              </w:rPr>
                              <w:t>[</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 </w:t>
                            </w:r>
                            <w:proofErr w:type="spellStart"/>
                            <w:r>
                              <w:rPr>
                                <w:rFonts w:ascii="Consolas" w:hAnsi="Consolas" w:cs="Consolas"/>
                                <w:sz w:val="16"/>
                                <w:szCs w:val="16"/>
                              </w:rPr>
                              <w:t>BitVector</w:t>
                            </w:r>
                            <w:proofErr w:type="spellEnd"/>
                            <w:r>
                              <w:rPr>
                                <w:rFonts w:ascii="Consolas" w:hAnsi="Consolas" w:cs="Consolas"/>
                                <w:sz w:val="16"/>
                                <w:szCs w:val="16"/>
                              </w:rPr>
                              <w:t>[</w:t>
                            </w:r>
                            <w:proofErr w:type="spellStart"/>
                            <w:r>
                              <w:rPr>
                                <w:rFonts w:ascii="Consolas" w:hAnsi="Consolas" w:cs="Consolas"/>
                                <w:sz w:val="16"/>
                                <w:szCs w:val="16"/>
                              </w:rPr>
                              <w:t>i</w:t>
                            </w:r>
                            <w:proofErr w:type="spellEnd"/>
                            <w:r>
                              <w:rPr>
                                <w:rFonts w:ascii="Consolas" w:hAnsi="Consolas" w:cs="Consolas"/>
                                <w:sz w:val="16"/>
                                <w:szCs w:val="16"/>
                              </w:rPr>
                              <w:t xml:space="preserve">] </w:t>
                            </w:r>
                            <w:r w:rsidRPr="00DA2421">
                              <w:rPr>
                                <w:rFonts w:ascii="Consolas" w:hAnsi="Consolas" w:cs="Consolas"/>
                                <w:sz w:val="16"/>
                                <w:szCs w:val="16"/>
                              </w:rPr>
                              <w:t xml:space="preserve">= </w:t>
                            </w:r>
                            <w:proofErr w:type="spellStart"/>
                            <w:r>
                              <w:rPr>
                                <w:rFonts w:ascii="Consolas" w:hAnsi="Consolas" w:cs="Consolas"/>
                                <w:sz w:val="16"/>
                                <w:szCs w:val="16"/>
                              </w:rPr>
                              <w:t>input.survived</w:t>
                            </w:r>
                            <w:proofErr w:type="spellEnd"/>
                            <w:r w:rsidRPr="00DA2421">
                              <w:rPr>
                                <w:rFonts w:ascii="Consolas" w:hAnsi="Consolas" w:cs="Consolas"/>
                                <w:sz w:val="16"/>
                                <w:szCs w:val="16"/>
                              </w:rPr>
                              <w:t>[</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w:t>
                            </w:r>
                            <w:r>
                              <w:rPr>
                                <w:rFonts w:ascii="Consolas" w:hAnsi="Consolas" w:cs="Consolas"/>
                                <w:sz w:val="16"/>
                                <w:szCs w:val="16"/>
                              </w:rPr>
                              <w:t xml:space="preserve">&amp;&amp; </w:t>
                            </w:r>
                            <w:proofErr w:type="spellStart"/>
                            <w:r>
                              <w:rPr>
                                <w:rFonts w:ascii="Consolas" w:hAnsi="Consolas" w:cs="Consolas"/>
                                <w:sz w:val="16"/>
                                <w:szCs w:val="16"/>
                              </w:rPr>
                              <w:t>input.age</w:t>
                            </w:r>
                            <w:proofErr w:type="spellEnd"/>
                            <w:r w:rsidRPr="00DA2421">
                              <w:rPr>
                                <w:rFonts w:ascii="Consolas" w:hAnsi="Consolas" w:cs="Consolas"/>
                                <w:sz w:val="16"/>
                                <w:szCs w:val="16"/>
                              </w:rPr>
                              <w:t>[</w:t>
                            </w:r>
                            <w:proofErr w:type="spellStart"/>
                            <w:r w:rsidRPr="00DA2421">
                              <w:rPr>
                                <w:rFonts w:ascii="Consolas" w:hAnsi="Consolas" w:cs="Consolas"/>
                                <w:sz w:val="16"/>
                                <w:szCs w:val="16"/>
                              </w:rPr>
                              <w:t>i</w:t>
                            </w:r>
                            <w:proofErr w:type="spellEnd"/>
                            <w:r w:rsidRPr="00DA2421">
                              <w:rPr>
                                <w:rFonts w:ascii="Consolas" w:hAnsi="Consolas" w:cs="Consolas"/>
                                <w:sz w:val="16"/>
                                <w:szCs w:val="16"/>
                              </w:rPr>
                              <w:t>]</w:t>
                            </w:r>
                            <w:r>
                              <w:rPr>
                                <w:rFonts w:ascii="Consolas" w:hAnsi="Consolas" w:cs="Consolas"/>
                                <w:sz w:val="16"/>
                                <w:szCs w:val="16"/>
                              </w:rPr>
                              <w:t xml:space="preserve"> &gt; 30</w:t>
                            </w:r>
                            <w:r w:rsidRPr="00DA2421">
                              <w:rPr>
                                <w:rFonts w:ascii="Consolas" w:hAnsi="Consolas" w:cs="Consolas"/>
                                <w:sz w:val="16"/>
                                <w:szCs w:val="16"/>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32D1E7" id="_x0000_s1065" type="#_x0000_t202" style="position:absolute;left:0;text-align:left;margin-left:44.05pt;margin-top:114.35pt;width:372.35pt;height:36.1pt;z-index:25165517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">
                <v:textbox style="mso-fit-shape-to-text:t">
                  <w:txbxContent>
                    <w:p w14:paraId="76DFE177" w14:textId="77777777" w:rsidR="00D90441" w:rsidRPr="00DA2421" w:rsidRDefault="00D90441" w:rsidP="00D90441">
                      <w:pPr>
                        <w:rPr>
                          <w:rFonts w:ascii="Consolas" w:hAnsi="Consolas" w:cs="Consolas"/>
                          <w:sz w:val="16"/>
                          <w:szCs w:val="16"/>
                        </w:rPr>
                      </w:pPr>
                      <w:r w:rsidRPr="00DA2421">
                        <w:rPr>
                          <w:rFonts w:ascii="Consolas" w:hAnsi="Consolas" w:cs="Consolas"/>
                          <w:sz w:val="16"/>
                          <w:szCs w:val="16"/>
                        </w:rPr>
                        <w:t xml:space="preserve">for (int </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 0; </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&lt; </w:t>
                      </w:r>
                      <w:proofErr w:type="spellStart"/>
                      <w:proofErr w:type="gramStart"/>
                      <w:r w:rsidRPr="00DA2421">
                        <w:rPr>
                          <w:rFonts w:ascii="Consolas" w:hAnsi="Consolas" w:cs="Consolas"/>
                          <w:sz w:val="16"/>
                          <w:szCs w:val="16"/>
                        </w:rPr>
                        <w:t>input.Count</w:t>
                      </w:r>
                      <w:proofErr w:type="spellEnd"/>
                      <w:proofErr w:type="gramEnd"/>
                      <w:r w:rsidRPr="00DA2421">
                        <w:rPr>
                          <w:rFonts w:ascii="Consolas" w:hAnsi="Consolas" w:cs="Consolas"/>
                          <w:sz w:val="16"/>
                          <w:szCs w:val="16"/>
                        </w:rPr>
                        <w:t xml:space="preserve">; </w:t>
                      </w:r>
                      <w:proofErr w:type="spellStart"/>
                      <w:r w:rsidRPr="00DA2421">
                        <w:rPr>
                          <w:rFonts w:ascii="Consolas" w:hAnsi="Consolas" w:cs="Consolas"/>
                          <w:sz w:val="16"/>
                          <w:szCs w:val="16"/>
                        </w:rPr>
                        <w:t>i</w:t>
                      </w:r>
                      <w:proofErr w:type="spellEnd"/>
                      <w:r w:rsidRPr="00DA2421">
                        <w:rPr>
                          <w:rFonts w:ascii="Consolas" w:hAnsi="Consolas" w:cs="Consolas"/>
                          <w:sz w:val="16"/>
                          <w:szCs w:val="16"/>
                        </w:rPr>
                        <w:t>++)</w:t>
                      </w:r>
                      <w:r w:rsidRPr="00DA2421">
                        <w:rPr>
                          <w:rFonts w:ascii="Consolas" w:hAnsi="Consolas" w:cs="Consolas"/>
                          <w:sz w:val="16"/>
                          <w:szCs w:val="16"/>
                        </w:rPr>
                        <w:br/>
                        <w:t xml:space="preserve">  if (</w:t>
                      </w:r>
                      <w:proofErr w:type="spellStart"/>
                      <w:r w:rsidRPr="00DA2421">
                        <w:rPr>
                          <w:rFonts w:ascii="Consolas" w:hAnsi="Consolas" w:cs="Consolas"/>
                          <w:sz w:val="16"/>
                          <w:szCs w:val="16"/>
                        </w:rPr>
                        <w:t>BitVector</w:t>
                      </w:r>
                      <w:proofErr w:type="spellEnd"/>
                      <w:r w:rsidRPr="00DA2421">
                        <w:rPr>
                          <w:rFonts w:ascii="Consolas" w:hAnsi="Consolas" w:cs="Consolas"/>
                          <w:sz w:val="16"/>
                          <w:szCs w:val="16"/>
                        </w:rPr>
                        <w:t>[</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 </w:t>
                      </w:r>
                      <w:proofErr w:type="spellStart"/>
                      <w:r>
                        <w:rPr>
                          <w:rFonts w:ascii="Consolas" w:hAnsi="Consolas" w:cs="Consolas"/>
                          <w:sz w:val="16"/>
                          <w:szCs w:val="16"/>
                        </w:rPr>
                        <w:t>BitVector</w:t>
                      </w:r>
                      <w:proofErr w:type="spellEnd"/>
                      <w:r>
                        <w:rPr>
                          <w:rFonts w:ascii="Consolas" w:hAnsi="Consolas" w:cs="Consolas"/>
                          <w:sz w:val="16"/>
                          <w:szCs w:val="16"/>
                        </w:rPr>
                        <w:t>[</w:t>
                      </w:r>
                      <w:proofErr w:type="spellStart"/>
                      <w:r>
                        <w:rPr>
                          <w:rFonts w:ascii="Consolas" w:hAnsi="Consolas" w:cs="Consolas"/>
                          <w:sz w:val="16"/>
                          <w:szCs w:val="16"/>
                        </w:rPr>
                        <w:t>i</w:t>
                      </w:r>
                      <w:proofErr w:type="spellEnd"/>
                      <w:r>
                        <w:rPr>
                          <w:rFonts w:ascii="Consolas" w:hAnsi="Consolas" w:cs="Consolas"/>
                          <w:sz w:val="16"/>
                          <w:szCs w:val="16"/>
                        </w:rPr>
                        <w:t xml:space="preserve">] </w:t>
                      </w:r>
                      <w:r w:rsidRPr="00DA2421">
                        <w:rPr>
                          <w:rFonts w:ascii="Consolas" w:hAnsi="Consolas" w:cs="Consolas"/>
                          <w:sz w:val="16"/>
                          <w:szCs w:val="16"/>
                        </w:rPr>
                        <w:t xml:space="preserve">= </w:t>
                      </w:r>
                      <w:proofErr w:type="spellStart"/>
                      <w:r>
                        <w:rPr>
                          <w:rFonts w:ascii="Consolas" w:hAnsi="Consolas" w:cs="Consolas"/>
                          <w:sz w:val="16"/>
                          <w:szCs w:val="16"/>
                        </w:rPr>
                        <w:t>input.survived</w:t>
                      </w:r>
                      <w:proofErr w:type="spellEnd"/>
                      <w:r w:rsidRPr="00DA2421">
                        <w:rPr>
                          <w:rFonts w:ascii="Consolas" w:hAnsi="Consolas" w:cs="Consolas"/>
                          <w:sz w:val="16"/>
                          <w:szCs w:val="16"/>
                        </w:rPr>
                        <w:t>[</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w:t>
                      </w:r>
                      <w:r>
                        <w:rPr>
                          <w:rFonts w:ascii="Consolas" w:hAnsi="Consolas" w:cs="Consolas"/>
                          <w:sz w:val="16"/>
                          <w:szCs w:val="16"/>
                        </w:rPr>
                        <w:t xml:space="preserve">&amp;&amp; </w:t>
                      </w:r>
                      <w:proofErr w:type="spellStart"/>
                      <w:r>
                        <w:rPr>
                          <w:rFonts w:ascii="Consolas" w:hAnsi="Consolas" w:cs="Consolas"/>
                          <w:sz w:val="16"/>
                          <w:szCs w:val="16"/>
                        </w:rPr>
                        <w:t>input.age</w:t>
                      </w:r>
                      <w:proofErr w:type="spellEnd"/>
                      <w:r w:rsidRPr="00DA2421">
                        <w:rPr>
                          <w:rFonts w:ascii="Consolas" w:hAnsi="Consolas" w:cs="Consolas"/>
                          <w:sz w:val="16"/>
                          <w:szCs w:val="16"/>
                        </w:rPr>
                        <w:t>[</w:t>
                      </w:r>
                      <w:proofErr w:type="spellStart"/>
                      <w:r w:rsidRPr="00DA2421">
                        <w:rPr>
                          <w:rFonts w:ascii="Consolas" w:hAnsi="Consolas" w:cs="Consolas"/>
                          <w:sz w:val="16"/>
                          <w:szCs w:val="16"/>
                        </w:rPr>
                        <w:t>i</w:t>
                      </w:r>
                      <w:proofErr w:type="spellEnd"/>
                      <w:r w:rsidRPr="00DA2421">
                        <w:rPr>
                          <w:rFonts w:ascii="Consolas" w:hAnsi="Consolas" w:cs="Consolas"/>
                          <w:sz w:val="16"/>
                          <w:szCs w:val="16"/>
                        </w:rPr>
                        <w:t>]</w:t>
                      </w:r>
                      <w:r>
                        <w:rPr>
                          <w:rFonts w:ascii="Consolas" w:hAnsi="Consolas" w:cs="Consolas"/>
                          <w:sz w:val="16"/>
                          <w:szCs w:val="16"/>
                        </w:rPr>
                        <w:t xml:space="preserve"> &gt; 30</w:t>
                      </w:r>
                      <w:r w:rsidRPr="00DA2421">
                        <w:rPr>
                          <w:rFonts w:ascii="Consolas" w:hAnsi="Consolas" w:cs="Consolas"/>
                          <w:sz w:val="16"/>
                          <w:szCs w:val="16"/>
                        </w:rPr>
                        <w:t>; }</w:t>
                      </w:r>
                    </w:p>
                  </w:txbxContent>
                </v:textbox>
                <w10:wrap type="topAndBottom" anchorx="margin"/>
              </v:shape>
            </w:pict>
          </mc:Fallback>
        </mc:AlternateContent>
      </w:r>
      <w:r w:rsidR="004318B9">
        <w:t xml:space="preserve">The custom operator for </w:t>
      </w:r>
      <w:r w:rsidR="004318B9">
        <w:rPr>
          <w:i/>
        </w:rPr>
        <w:t>Select</w:t>
      </w:r>
      <w:r w:rsidR="004318B9">
        <w:t xml:space="preserve"> in the example gets an input value, </w:t>
      </w:r>
      <w:r w:rsidR="004318B9">
        <w:rPr>
          <w:i/>
        </w:rPr>
        <w:t>input</w:t>
      </w:r>
      <w:r w:rsidR="004318B9">
        <w:t xml:space="preserve">, </w:t>
      </w:r>
      <w:r w:rsidR="004318B9" w:rsidRPr="004126CA">
        <w:t xml:space="preserve">of type </w:t>
      </w:r>
      <w:proofErr w:type="spellStart"/>
      <w:r w:rsidR="00754183">
        <w:t>B</w:t>
      </w:r>
      <w:r w:rsidR="004318B9" w:rsidRPr="004126CA">
        <w:t>atch</w:t>
      </w:r>
      <w:r w:rsidR="00754183">
        <w:t>Generated</w:t>
      </w:r>
      <w:r w:rsidR="004318B9" w:rsidRPr="004126CA">
        <w:t>ForTitanicPassenger</w:t>
      </w:r>
      <w:proofErr w:type="spellEnd"/>
      <w:r w:rsidR="004318B9">
        <w:t>.</w:t>
      </w:r>
      <w:r w:rsidR="00DC2A47">
        <w:t xml:space="preserve"> There are no values of type </w:t>
      </w:r>
      <w:proofErr w:type="spellStart"/>
      <w:r w:rsidR="00DC2A47">
        <w:t>TitanicPassenger</w:t>
      </w:r>
      <w:proofErr w:type="spellEnd"/>
      <w:r w:rsidR="00DC2A47">
        <w:t xml:space="preserve"> to apply the predicate to. Instead, we make the operator</w:t>
      </w:r>
      <w:r w:rsidR="004318B9">
        <w:t xml:space="preserve"> more efficient </w:t>
      </w:r>
      <w:r w:rsidR="00DC2A47">
        <w:t xml:space="preserve">by </w:t>
      </w:r>
      <w:proofErr w:type="spellStart"/>
      <w:r w:rsidR="00DC2A47">
        <w:t>inlining</w:t>
      </w:r>
      <w:proofErr w:type="spellEnd"/>
      <w:r w:rsidR="00DC2A47">
        <w:t xml:space="preserve"> body of the (transformed) predicate which just</w:t>
      </w:r>
      <w:r w:rsidR="00D90441">
        <w:t xml:space="preserve"> accesses the columns corresponding to the fields </w:t>
      </w:r>
      <w:r w:rsidR="00D90441">
        <w:rPr>
          <w:i/>
        </w:rPr>
        <w:t>survived</w:t>
      </w:r>
      <w:r w:rsidR="00D90441">
        <w:t xml:space="preserve"> and </w:t>
      </w:r>
      <w:r w:rsidR="00D90441">
        <w:rPr>
          <w:i/>
        </w:rPr>
        <w:t>age</w:t>
      </w:r>
      <w:r w:rsidR="00D90441">
        <w:t xml:space="preserve">. </w:t>
      </w:r>
    </w:p>
    <w:p w14:paraId="36356479" w14:textId="7E562570" w:rsidR="009F0517" w:rsidRDefault="009F0517" w:rsidP="00FE55D0">
      <w:pPr>
        <w:pStyle w:val="Heading2"/>
        <w:jc w:val="both"/>
      </w:pPr>
      <w:bookmarkStart w:id="19" w:name="_Ref367449034"/>
      <w:r>
        <w:t>Select (projection)</w:t>
      </w:r>
      <w:bookmarkEnd w:id="19"/>
    </w:p>
    <w:p w14:paraId="0FD3454E" w14:textId="19260957" w:rsidR="00D433A4" w:rsidRDefault="00DC2A47" w:rsidP="00D433A4">
      <w:pPr>
        <w:jc w:val="both"/>
      </w:pPr>
      <w:r>
        <w:rPr>
          <w:noProof/>
          <w:lang w:eastAsia="en-US"/>
        </w:rPr>
        <mc:AlternateContent>
          <mc:Choice Requires="wps">
            <w:drawing>
              <wp:anchor distT="45720" distB="45720" distL="114300" distR="114300" simplePos="0" relativeHeight="251655177" behindDoc="0" locked="0" layoutInCell="1" allowOverlap="1" wp14:anchorId="1B3946DA" wp14:editId="100A74E4">
                <wp:simplePos x="0" y="0"/>
                <wp:positionH relativeFrom="column">
                  <wp:posOffset>323537</wp:posOffset>
                </wp:positionH>
                <wp:positionV relativeFrom="paragraph">
                  <wp:posOffset>828912</wp:posOffset>
                </wp:positionV>
                <wp:extent cx="4728845" cy="458470"/>
                <wp:effectExtent l="0" t="0" r="14605" b="1778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8845" cy="458470"/>
                        </a:xfrm>
                        <a:prstGeom prst="rect">
                          <a:avLst/>
                        </a:prstGeom>
                        <a:solidFill>
                          <a:srgbClr val="FFFFFF"/>
                        </a:solidFill>
                        <a:ln w="9525">
                          <a:solidFill>
                            <a:srgbClr val="000000"/>
                          </a:solidFill>
                          <a:miter lim="800000"/>
                          <a:headEnd/>
                          <a:tailEnd/>
                        </a:ln>
                      </wps:spPr>
                      <wps:txbx>
                        <w:txbxContent>
                          <w:p w14:paraId="1548D632" w14:textId="77777777" w:rsidR="00D90441" w:rsidRPr="00DA2421" w:rsidRDefault="00D90441" w:rsidP="00D90441">
                            <w:pPr>
                              <w:rPr>
                                <w:rFonts w:ascii="Consolas" w:hAnsi="Consolas" w:cs="Consolas"/>
                                <w:sz w:val="16"/>
                                <w:szCs w:val="16"/>
                              </w:rPr>
                            </w:pPr>
                            <w:r w:rsidRPr="00DA2421">
                              <w:rPr>
                                <w:rFonts w:ascii="Consolas" w:hAnsi="Consolas" w:cs="Consolas"/>
                                <w:sz w:val="16"/>
                                <w:szCs w:val="16"/>
                              </w:rPr>
                              <w:t xml:space="preserve">for (int </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 0; </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&lt; </w:t>
                            </w:r>
                            <w:proofErr w:type="spellStart"/>
                            <w:proofErr w:type="gramStart"/>
                            <w:r w:rsidRPr="00DA2421">
                              <w:rPr>
                                <w:rFonts w:ascii="Consolas" w:hAnsi="Consolas" w:cs="Consolas"/>
                                <w:sz w:val="16"/>
                                <w:szCs w:val="16"/>
                              </w:rPr>
                              <w:t>input.Count</w:t>
                            </w:r>
                            <w:proofErr w:type="spellEnd"/>
                            <w:proofErr w:type="gramEnd"/>
                            <w:r w:rsidRPr="00DA2421">
                              <w:rPr>
                                <w:rFonts w:ascii="Consolas" w:hAnsi="Consolas" w:cs="Consolas"/>
                                <w:sz w:val="16"/>
                                <w:szCs w:val="16"/>
                              </w:rPr>
                              <w:t xml:space="preserve">; </w:t>
                            </w:r>
                            <w:proofErr w:type="spellStart"/>
                            <w:r w:rsidRPr="00DA2421">
                              <w:rPr>
                                <w:rFonts w:ascii="Consolas" w:hAnsi="Consolas" w:cs="Consolas"/>
                                <w:sz w:val="16"/>
                                <w:szCs w:val="16"/>
                              </w:rPr>
                              <w:t>i</w:t>
                            </w:r>
                            <w:proofErr w:type="spellEnd"/>
                            <w:r w:rsidRPr="00DA2421">
                              <w:rPr>
                                <w:rFonts w:ascii="Consolas" w:hAnsi="Consolas" w:cs="Consolas"/>
                                <w:sz w:val="16"/>
                                <w:szCs w:val="16"/>
                              </w:rPr>
                              <w:t>++)</w:t>
                            </w:r>
                            <w:r w:rsidRPr="00DA2421">
                              <w:rPr>
                                <w:rFonts w:ascii="Consolas" w:hAnsi="Consolas" w:cs="Consolas"/>
                                <w:sz w:val="16"/>
                                <w:szCs w:val="16"/>
                              </w:rPr>
                              <w:br/>
                              <w:t xml:space="preserve">  if (</w:t>
                            </w:r>
                            <w:proofErr w:type="spellStart"/>
                            <w:r w:rsidRPr="00DA2421">
                              <w:rPr>
                                <w:rFonts w:ascii="Consolas" w:hAnsi="Consolas" w:cs="Consolas"/>
                                <w:sz w:val="16"/>
                                <w:szCs w:val="16"/>
                              </w:rPr>
                              <w:t>BitVector</w:t>
                            </w:r>
                            <w:proofErr w:type="spellEnd"/>
                            <w:r w:rsidRPr="00DA2421">
                              <w:rPr>
                                <w:rFonts w:ascii="Consolas" w:hAnsi="Consolas" w:cs="Consolas"/>
                                <w:sz w:val="16"/>
                                <w:szCs w:val="16"/>
                              </w:rPr>
                              <w:t>[</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 </w:t>
                            </w:r>
                            <w:proofErr w:type="spellStart"/>
                            <w:r>
                              <w:rPr>
                                <w:rFonts w:ascii="Consolas" w:hAnsi="Consolas" w:cs="Consolas"/>
                                <w:sz w:val="16"/>
                                <w:szCs w:val="16"/>
                              </w:rPr>
                              <w:t>output.</w:t>
                            </w:r>
                            <w:r w:rsidRPr="00DA2421">
                              <w:rPr>
                                <w:rFonts w:ascii="Consolas" w:hAnsi="Consolas" w:cs="Consolas"/>
                                <w:sz w:val="16"/>
                                <w:szCs w:val="16"/>
                              </w:rPr>
                              <w:t>NameSex</w:t>
                            </w:r>
                            <w:proofErr w:type="spellEnd"/>
                            <w:r w:rsidRPr="00DA2421">
                              <w:rPr>
                                <w:rFonts w:ascii="Consolas" w:hAnsi="Consolas" w:cs="Consolas"/>
                                <w:sz w:val="16"/>
                                <w:szCs w:val="16"/>
                              </w:rPr>
                              <w:t>[</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 </w:t>
                            </w:r>
                            <w:r>
                              <w:rPr>
                                <w:rFonts w:ascii="Consolas" w:hAnsi="Consolas" w:cs="Consolas"/>
                                <w:sz w:val="16"/>
                                <w:szCs w:val="16"/>
                              </w:rPr>
                              <w:t>input.</w:t>
                            </w:r>
                            <w:r w:rsidRPr="00DA2421">
                              <w:rPr>
                                <w:rFonts w:ascii="Consolas" w:hAnsi="Consolas" w:cs="Consolas"/>
                                <w:sz w:val="16"/>
                                <w:szCs w:val="16"/>
                              </w:rPr>
                              <w:t>name[</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 “,” + </w:t>
                            </w:r>
                            <w:proofErr w:type="spellStart"/>
                            <w:r>
                              <w:rPr>
                                <w:rFonts w:ascii="Consolas" w:hAnsi="Consolas" w:cs="Consolas"/>
                                <w:sz w:val="16"/>
                                <w:szCs w:val="16"/>
                              </w:rPr>
                              <w:t>input.</w:t>
                            </w:r>
                            <w:r w:rsidRPr="00DA2421">
                              <w:rPr>
                                <w:rFonts w:ascii="Consolas" w:hAnsi="Consolas" w:cs="Consolas"/>
                                <w:sz w:val="16"/>
                                <w:szCs w:val="16"/>
                              </w:rPr>
                              <w:t>sex</w:t>
                            </w:r>
                            <w:proofErr w:type="spellEnd"/>
                            <w:r w:rsidRPr="00DA2421">
                              <w:rPr>
                                <w:rFonts w:ascii="Consolas" w:hAnsi="Consolas" w:cs="Consolas"/>
                                <w:sz w:val="16"/>
                                <w:szCs w:val="16"/>
                              </w:rPr>
                              <w:t>[</w:t>
                            </w:r>
                            <w:proofErr w:type="spellStart"/>
                            <w:r w:rsidRPr="00DA2421">
                              <w:rPr>
                                <w:rFonts w:ascii="Consolas" w:hAnsi="Consolas" w:cs="Consolas"/>
                                <w:sz w:val="16"/>
                                <w:szCs w:val="16"/>
                              </w:rPr>
                              <w:t>i</w:t>
                            </w:r>
                            <w:proofErr w:type="spellEnd"/>
                            <w:r w:rsidRPr="00DA2421">
                              <w:rPr>
                                <w:rFonts w:ascii="Consolas" w:hAnsi="Consolas" w:cs="Consolas"/>
                                <w:sz w:val="16"/>
                                <w:szCs w:val="16"/>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3946DA" id="_x0000_s1066" type="#_x0000_t202" style="position:absolute;left:0;text-align:left;margin-left:25.5pt;margin-top:65.25pt;width:372.35pt;height:36.1pt;z-index:25165517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">
                <v:textbox style="mso-fit-shape-to-text:t">
                  <w:txbxContent>
                    <w:p w14:paraId="1548D632" w14:textId="77777777" w:rsidR="00D90441" w:rsidRPr="00DA2421" w:rsidRDefault="00D90441" w:rsidP="00D90441">
                      <w:pPr>
                        <w:rPr>
                          <w:rFonts w:ascii="Consolas" w:hAnsi="Consolas" w:cs="Consolas"/>
                          <w:sz w:val="16"/>
                          <w:szCs w:val="16"/>
                        </w:rPr>
                      </w:pPr>
                      <w:r w:rsidRPr="00DA2421">
                        <w:rPr>
                          <w:rFonts w:ascii="Consolas" w:hAnsi="Consolas" w:cs="Consolas"/>
                          <w:sz w:val="16"/>
                          <w:szCs w:val="16"/>
                        </w:rPr>
                        <w:t xml:space="preserve">for (int </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 0; </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&lt; </w:t>
                      </w:r>
                      <w:proofErr w:type="spellStart"/>
                      <w:proofErr w:type="gramStart"/>
                      <w:r w:rsidRPr="00DA2421">
                        <w:rPr>
                          <w:rFonts w:ascii="Consolas" w:hAnsi="Consolas" w:cs="Consolas"/>
                          <w:sz w:val="16"/>
                          <w:szCs w:val="16"/>
                        </w:rPr>
                        <w:t>input.Count</w:t>
                      </w:r>
                      <w:proofErr w:type="spellEnd"/>
                      <w:proofErr w:type="gramEnd"/>
                      <w:r w:rsidRPr="00DA2421">
                        <w:rPr>
                          <w:rFonts w:ascii="Consolas" w:hAnsi="Consolas" w:cs="Consolas"/>
                          <w:sz w:val="16"/>
                          <w:szCs w:val="16"/>
                        </w:rPr>
                        <w:t xml:space="preserve">; </w:t>
                      </w:r>
                      <w:proofErr w:type="spellStart"/>
                      <w:r w:rsidRPr="00DA2421">
                        <w:rPr>
                          <w:rFonts w:ascii="Consolas" w:hAnsi="Consolas" w:cs="Consolas"/>
                          <w:sz w:val="16"/>
                          <w:szCs w:val="16"/>
                        </w:rPr>
                        <w:t>i</w:t>
                      </w:r>
                      <w:proofErr w:type="spellEnd"/>
                      <w:r w:rsidRPr="00DA2421">
                        <w:rPr>
                          <w:rFonts w:ascii="Consolas" w:hAnsi="Consolas" w:cs="Consolas"/>
                          <w:sz w:val="16"/>
                          <w:szCs w:val="16"/>
                        </w:rPr>
                        <w:t>++)</w:t>
                      </w:r>
                      <w:r w:rsidRPr="00DA2421">
                        <w:rPr>
                          <w:rFonts w:ascii="Consolas" w:hAnsi="Consolas" w:cs="Consolas"/>
                          <w:sz w:val="16"/>
                          <w:szCs w:val="16"/>
                        </w:rPr>
                        <w:br/>
                        <w:t xml:space="preserve">  if (</w:t>
                      </w:r>
                      <w:proofErr w:type="spellStart"/>
                      <w:r w:rsidRPr="00DA2421">
                        <w:rPr>
                          <w:rFonts w:ascii="Consolas" w:hAnsi="Consolas" w:cs="Consolas"/>
                          <w:sz w:val="16"/>
                          <w:szCs w:val="16"/>
                        </w:rPr>
                        <w:t>BitVector</w:t>
                      </w:r>
                      <w:proofErr w:type="spellEnd"/>
                      <w:r w:rsidRPr="00DA2421">
                        <w:rPr>
                          <w:rFonts w:ascii="Consolas" w:hAnsi="Consolas" w:cs="Consolas"/>
                          <w:sz w:val="16"/>
                          <w:szCs w:val="16"/>
                        </w:rPr>
                        <w:t>[</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 </w:t>
                      </w:r>
                      <w:proofErr w:type="spellStart"/>
                      <w:r>
                        <w:rPr>
                          <w:rFonts w:ascii="Consolas" w:hAnsi="Consolas" w:cs="Consolas"/>
                          <w:sz w:val="16"/>
                          <w:szCs w:val="16"/>
                        </w:rPr>
                        <w:t>output.</w:t>
                      </w:r>
                      <w:r w:rsidRPr="00DA2421">
                        <w:rPr>
                          <w:rFonts w:ascii="Consolas" w:hAnsi="Consolas" w:cs="Consolas"/>
                          <w:sz w:val="16"/>
                          <w:szCs w:val="16"/>
                        </w:rPr>
                        <w:t>NameSex</w:t>
                      </w:r>
                      <w:proofErr w:type="spellEnd"/>
                      <w:r w:rsidRPr="00DA2421">
                        <w:rPr>
                          <w:rFonts w:ascii="Consolas" w:hAnsi="Consolas" w:cs="Consolas"/>
                          <w:sz w:val="16"/>
                          <w:szCs w:val="16"/>
                        </w:rPr>
                        <w:t>[</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 </w:t>
                      </w:r>
                      <w:r>
                        <w:rPr>
                          <w:rFonts w:ascii="Consolas" w:hAnsi="Consolas" w:cs="Consolas"/>
                          <w:sz w:val="16"/>
                          <w:szCs w:val="16"/>
                        </w:rPr>
                        <w:t>input.</w:t>
                      </w:r>
                      <w:r w:rsidRPr="00DA2421">
                        <w:rPr>
                          <w:rFonts w:ascii="Consolas" w:hAnsi="Consolas" w:cs="Consolas"/>
                          <w:sz w:val="16"/>
                          <w:szCs w:val="16"/>
                        </w:rPr>
                        <w:t>name[</w:t>
                      </w:r>
                      <w:proofErr w:type="spellStart"/>
                      <w:r w:rsidRPr="00DA2421">
                        <w:rPr>
                          <w:rFonts w:ascii="Consolas" w:hAnsi="Consolas" w:cs="Consolas"/>
                          <w:sz w:val="16"/>
                          <w:szCs w:val="16"/>
                        </w:rPr>
                        <w:t>i</w:t>
                      </w:r>
                      <w:proofErr w:type="spellEnd"/>
                      <w:r w:rsidRPr="00DA2421">
                        <w:rPr>
                          <w:rFonts w:ascii="Consolas" w:hAnsi="Consolas" w:cs="Consolas"/>
                          <w:sz w:val="16"/>
                          <w:szCs w:val="16"/>
                        </w:rPr>
                        <w:t xml:space="preserve">] + “,” + </w:t>
                      </w:r>
                      <w:proofErr w:type="spellStart"/>
                      <w:r>
                        <w:rPr>
                          <w:rFonts w:ascii="Consolas" w:hAnsi="Consolas" w:cs="Consolas"/>
                          <w:sz w:val="16"/>
                          <w:szCs w:val="16"/>
                        </w:rPr>
                        <w:t>input.</w:t>
                      </w:r>
                      <w:r w:rsidRPr="00DA2421">
                        <w:rPr>
                          <w:rFonts w:ascii="Consolas" w:hAnsi="Consolas" w:cs="Consolas"/>
                          <w:sz w:val="16"/>
                          <w:szCs w:val="16"/>
                        </w:rPr>
                        <w:t>sex</w:t>
                      </w:r>
                      <w:proofErr w:type="spellEnd"/>
                      <w:r w:rsidRPr="00DA2421">
                        <w:rPr>
                          <w:rFonts w:ascii="Consolas" w:hAnsi="Consolas" w:cs="Consolas"/>
                          <w:sz w:val="16"/>
                          <w:szCs w:val="16"/>
                        </w:rPr>
                        <w:t>[</w:t>
                      </w:r>
                      <w:proofErr w:type="spellStart"/>
                      <w:r w:rsidRPr="00DA2421">
                        <w:rPr>
                          <w:rFonts w:ascii="Consolas" w:hAnsi="Consolas" w:cs="Consolas"/>
                          <w:sz w:val="16"/>
                          <w:szCs w:val="16"/>
                        </w:rPr>
                        <w:t>i</w:t>
                      </w:r>
                      <w:proofErr w:type="spellEnd"/>
                      <w:r w:rsidRPr="00DA2421">
                        <w:rPr>
                          <w:rFonts w:ascii="Consolas" w:hAnsi="Consolas" w:cs="Consolas"/>
                          <w:sz w:val="16"/>
                          <w:szCs w:val="16"/>
                        </w:rPr>
                        <w:t>]; }</w:t>
                      </w:r>
                    </w:p>
                  </w:txbxContent>
                </v:textbox>
                <w10:wrap type="topAndBottom"/>
              </v:shape>
            </w:pict>
          </mc:Fallback>
        </mc:AlternateContent>
      </w:r>
      <w:r w:rsidR="00754183">
        <w:t>T</w:t>
      </w:r>
      <w:r w:rsidR="00425F0E">
        <w:t xml:space="preserve">he row-oriented version </w:t>
      </w:r>
      <w:r w:rsidR="00754183">
        <w:t xml:space="preserve">is shown in </w:t>
      </w:r>
      <w:r w:rsidR="00754183">
        <w:fldChar w:fldCharType="begin"/>
      </w:r>
      <w:r w:rsidR="00754183">
        <w:instrText xml:space="preserve"> REF _Ref367718511 \h </w:instrText>
      </w:r>
      <w:r w:rsidR="00754183">
        <w:fldChar w:fldCharType="separate"/>
      </w:r>
      <w:r w:rsidR="00D37ABB">
        <w:t xml:space="preserve">Figure </w:t>
      </w:r>
      <w:r w:rsidR="00D37ABB">
        <w:rPr>
          <w:noProof/>
        </w:rPr>
        <w:t>8</w:t>
      </w:r>
      <w:r w:rsidR="00754183">
        <w:fldChar w:fldCharType="end"/>
      </w:r>
      <w:r w:rsidR="00425F0E">
        <w:t>: it is very similar to the filter except that for each row it creates a new value by applying the user-supplied function to the payload. As with the filter, t</w:t>
      </w:r>
      <w:r w:rsidR="00D433A4">
        <w:t xml:space="preserve">he custom operator for </w:t>
      </w:r>
      <w:r w:rsidR="00D433A4">
        <w:rPr>
          <w:i/>
        </w:rPr>
        <w:t>Select</w:t>
      </w:r>
      <w:r w:rsidR="00D433A4">
        <w:t xml:space="preserve"> </w:t>
      </w:r>
      <w:r w:rsidR="00425F0E">
        <w:t>is much more efficient because it needs access only the columns mentioned in the query</w:t>
      </w:r>
      <w:r w:rsidR="00D433A4">
        <w:t xml:space="preserve">. </w:t>
      </w:r>
      <w:r w:rsidR="00425F0E">
        <w:t xml:space="preserve">For instance, </w:t>
      </w:r>
      <w:r w:rsidR="00D433A4">
        <w:t xml:space="preserve">the value of the </w:t>
      </w:r>
      <w:proofErr w:type="spellStart"/>
      <w:r w:rsidR="00D433A4">
        <w:t>NameSex</w:t>
      </w:r>
      <w:proofErr w:type="spellEnd"/>
      <w:r w:rsidR="00D433A4">
        <w:t xml:space="preserve"> field </w:t>
      </w:r>
      <w:r w:rsidR="00425F0E">
        <w:t xml:space="preserve">is set by </w:t>
      </w:r>
      <w:r w:rsidR="00D433A4">
        <w:t>iterat</w:t>
      </w:r>
      <w:r w:rsidR="00425F0E">
        <w:t>ing</w:t>
      </w:r>
      <w:r w:rsidR="00D433A4">
        <w:t xml:space="preserve"> over each row </w:t>
      </w:r>
      <w:proofErr w:type="spellStart"/>
      <w:r w:rsidR="00D433A4">
        <w:rPr>
          <w:i/>
        </w:rPr>
        <w:t>i</w:t>
      </w:r>
      <w:proofErr w:type="spellEnd"/>
      <w:r w:rsidR="00D433A4">
        <w:t xml:space="preserve"> in the batch:</w:t>
      </w:r>
    </w:p>
    <w:p w14:paraId="37166A53" w14:textId="0E9B691E" w:rsidR="00D433A4" w:rsidRDefault="00D37ABB" w:rsidP="00D433A4">
      <w:pPr>
        <w:jc w:val="both"/>
      </w:pPr>
      <w:r>
        <w:rPr>
          <w:noProof/>
          <w:lang w:eastAsia="en-US"/>
        </w:rPr>
        <mc:AlternateContent>
          <mc:Choice Requires="wps">
            <w:drawing>
              <wp:anchor distT="45720" distB="45720" distL="114300" distR="114300" simplePos="0" relativeHeight="251655176" behindDoc="0" locked="0" layoutInCell="1" allowOverlap="1" wp14:anchorId="2E94275A" wp14:editId="7C331209">
                <wp:simplePos x="0" y="0"/>
                <wp:positionH relativeFrom="column">
                  <wp:posOffset>1043222</wp:posOffset>
                </wp:positionH>
                <wp:positionV relativeFrom="paragraph">
                  <wp:posOffset>1160448</wp:posOffset>
                </wp:positionV>
                <wp:extent cx="3418205" cy="330200"/>
                <wp:effectExtent l="0" t="0" r="10795" b="1270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330200"/>
                        </a:xfrm>
                        <a:prstGeom prst="rect">
                          <a:avLst/>
                        </a:prstGeom>
                        <a:solidFill>
                          <a:srgbClr val="FFFFFF"/>
                        </a:solidFill>
                        <a:ln w="9525">
                          <a:solidFill>
                            <a:srgbClr val="000000"/>
                          </a:solidFill>
                          <a:miter lim="800000"/>
                          <a:headEnd/>
                          <a:tailEnd/>
                        </a:ln>
                      </wps:spPr>
                      <wps:txbx>
                        <w:txbxContent>
                          <w:p w14:paraId="7F4B88FD" w14:textId="77777777" w:rsidR="00D433A4" w:rsidRPr="00DA2421" w:rsidRDefault="00D433A4" w:rsidP="00D433A4">
                            <w:pPr>
                              <w:rPr>
                                <w:rFonts w:ascii="Consolas" w:hAnsi="Consolas" w:cs="Consolas"/>
                                <w:sz w:val="16"/>
                                <w:szCs w:val="16"/>
                              </w:rPr>
                            </w:pPr>
                            <w:proofErr w:type="spellStart"/>
                            <w:proofErr w:type="gramStart"/>
                            <w:r w:rsidRPr="00DA2421">
                              <w:rPr>
                                <w:rFonts w:ascii="Consolas" w:hAnsi="Consolas" w:cs="Consolas"/>
                                <w:sz w:val="16"/>
                                <w:szCs w:val="16"/>
                              </w:rPr>
                              <w:t>output.Age</w:t>
                            </w:r>
                            <w:proofErr w:type="spellEnd"/>
                            <w:proofErr w:type="gramEnd"/>
                            <w:r w:rsidRPr="00DA2421">
                              <w:rPr>
                                <w:rFonts w:ascii="Consolas" w:hAnsi="Consolas" w:cs="Consolas"/>
                                <w:sz w:val="16"/>
                                <w:szCs w:val="16"/>
                              </w:rPr>
                              <w:t xml:space="preserve"> = </w:t>
                            </w:r>
                            <w:proofErr w:type="spellStart"/>
                            <w:r w:rsidRPr="00DA2421">
                              <w:rPr>
                                <w:rFonts w:ascii="Consolas" w:hAnsi="Consolas" w:cs="Consolas"/>
                                <w:sz w:val="16"/>
                                <w:szCs w:val="16"/>
                              </w:rPr>
                              <w:t>input.age</w:t>
                            </w:r>
                            <w:proofErr w:type="spellEnd"/>
                            <w:r w:rsidRPr="00DA2421">
                              <w:rPr>
                                <w:rFonts w:ascii="Consolas" w:hAnsi="Consolas" w:cs="Consolas"/>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94275A" id="_x0000_s1067" type="#_x0000_t202" style="position:absolute;left:0;text-align:left;margin-left:82.15pt;margin-top:91.35pt;width:269.15pt;height:26pt;z-index:251655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">
                <v:textbox style="mso-fit-shape-to-text:t">
                  <w:txbxContent>
                    <w:p w14:paraId="7F4B88FD" w14:textId="77777777" w:rsidR="00D433A4" w:rsidRPr="00DA2421" w:rsidRDefault="00D433A4" w:rsidP="00D433A4">
                      <w:pPr>
                        <w:rPr>
                          <w:rFonts w:ascii="Consolas" w:hAnsi="Consolas" w:cs="Consolas"/>
                          <w:sz w:val="16"/>
                          <w:szCs w:val="16"/>
                        </w:rPr>
                      </w:pPr>
                      <w:proofErr w:type="spellStart"/>
                      <w:proofErr w:type="gramStart"/>
                      <w:r w:rsidRPr="00DA2421">
                        <w:rPr>
                          <w:rFonts w:ascii="Consolas" w:hAnsi="Consolas" w:cs="Consolas"/>
                          <w:sz w:val="16"/>
                          <w:szCs w:val="16"/>
                        </w:rPr>
                        <w:t>output.Age</w:t>
                      </w:r>
                      <w:proofErr w:type="spellEnd"/>
                      <w:proofErr w:type="gramEnd"/>
                      <w:r w:rsidRPr="00DA2421">
                        <w:rPr>
                          <w:rFonts w:ascii="Consolas" w:hAnsi="Consolas" w:cs="Consolas"/>
                          <w:sz w:val="16"/>
                          <w:szCs w:val="16"/>
                        </w:rPr>
                        <w:t xml:space="preserve"> = </w:t>
                      </w:r>
                      <w:proofErr w:type="spellStart"/>
                      <w:r w:rsidRPr="00DA2421">
                        <w:rPr>
                          <w:rFonts w:ascii="Consolas" w:hAnsi="Consolas" w:cs="Consolas"/>
                          <w:sz w:val="16"/>
                          <w:szCs w:val="16"/>
                        </w:rPr>
                        <w:t>input.age</w:t>
                      </w:r>
                      <w:proofErr w:type="spellEnd"/>
                      <w:r w:rsidRPr="00DA2421">
                        <w:rPr>
                          <w:rFonts w:ascii="Consolas" w:hAnsi="Consolas" w:cs="Consolas"/>
                          <w:sz w:val="16"/>
                          <w:szCs w:val="16"/>
                        </w:rPr>
                        <w:t>;</w:t>
                      </w:r>
                    </w:p>
                  </w:txbxContent>
                </v:textbox>
                <w10:wrap type="topAndBottom"/>
              </v:shape>
            </w:pict>
          </mc:Fallback>
        </mc:AlternateContent>
      </w:r>
      <w:r w:rsidR="00D433A4">
        <w:t xml:space="preserve">The assignment is done conditionally because we </w:t>
      </w:r>
      <w:proofErr w:type="gramStart"/>
      <w:r w:rsidR="00D433A4">
        <w:t>have to</w:t>
      </w:r>
      <w:proofErr w:type="gramEnd"/>
      <w:r w:rsidR="00D433A4">
        <w:t xml:space="preserve"> check the </w:t>
      </w:r>
      <w:proofErr w:type="spellStart"/>
      <w:r w:rsidR="00D433A4">
        <w:t>BitVector</w:t>
      </w:r>
      <w:proofErr w:type="spellEnd"/>
      <w:r w:rsidR="00D433A4">
        <w:t xml:space="preserve"> to make sure that the row should be considered valid or not. </w:t>
      </w:r>
      <w:r w:rsidR="00425F0E">
        <w:t>However, there are even opportunities for further optimization: n</w:t>
      </w:r>
      <w:r w:rsidR="00D433A4">
        <w:t>ote that we do not have an assignment for the Age field</w:t>
      </w:r>
      <w:r w:rsidR="00425F0E">
        <w:t xml:space="preserve"> within the loop</w:t>
      </w:r>
      <w:r w:rsidR="00D433A4">
        <w:t xml:space="preserve">. That is because the value of that field for every row in the output is exactly the value of the field for that row in the input. Since the fields are independent objects (of type </w:t>
      </w:r>
      <w:proofErr w:type="spellStart"/>
      <w:r w:rsidR="00D433A4">
        <w:t>ColumnBatch</w:t>
      </w:r>
      <w:proofErr w:type="spellEnd"/>
      <w:r w:rsidR="00D433A4">
        <w:t xml:space="preserve">&lt;int&gt;), we can just share the same column between the input and output. We refer to this as a </w:t>
      </w:r>
      <w:r w:rsidR="00D433A4">
        <w:rPr>
          <w:i/>
        </w:rPr>
        <w:t xml:space="preserve">pointer </w:t>
      </w:r>
      <w:r w:rsidR="00D433A4" w:rsidRPr="008779F4">
        <w:rPr>
          <w:i/>
        </w:rPr>
        <w:t>swing</w:t>
      </w:r>
      <w:r w:rsidR="00D433A4">
        <w:t xml:space="preserve">. We do not even need to iterate over each row </w:t>
      </w:r>
      <w:proofErr w:type="spellStart"/>
      <w:r w:rsidR="00D433A4" w:rsidRPr="008779F4">
        <w:rPr>
          <w:i/>
        </w:rPr>
        <w:t>i</w:t>
      </w:r>
      <w:proofErr w:type="spellEnd"/>
      <w:r w:rsidR="00D433A4">
        <w:t>, but instead have a single assignment:</w:t>
      </w:r>
    </w:p>
    <w:p w14:paraId="4FABFA93" w14:textId="285CE3C9" w:rsidR="00D433A4" w:rsidRPr="002A5AAE" w:rsidRDefault="002A5AAE" w:rsidP="00FE55D0">
      <w:pPr>
        <w:jc w:val="both"/>
      </w:pPr>
      <w:r>
        <w:t xml:space="preserve">The generated version of the operator from </w:t>
      </w:r>
      <w:r>
        <w:fldChar w:fldCharType="begin"/>
      </w:r>
      <w:r>
        <w:instrText xml:space="preserve"> REF _Ref367718511 \h </w:instrText>
      </w:r>
      <w:r>
        <w:fldChar w:fldCharType="separate"/>
      </w:r>
      <w:r w:rsidR="00D37ABB">
        <w:t xml:space="preserve">Figure </w:t>
      </w:r>
      <w:r w:rsidR="00D37ABB">
        <w:rPr>
          <w:noProof/>
        </w:rPr>
        <w:t>8</w:t>
      </w:r>
      <w:r>
        <w:fldChar w:fldCharType="end"/>
      </w:r>
      <w:r>
        <w:t xml:space="preserve">, for a specific project expression in shown in </w:t>
      </w:r>
      <w:r>
        <w:fldChar w:fldCharType="begin"/>
      </w:r>
      <w:r>
        <w:instrText xml:space="preserve"> REF _Ref367722181 \h </w:instrText>
      </w:r>
      <w:r>
        <w:fldChar w:fldCharType="separate"/>
      </w:r>
      <w:r w:rsidR="00D37ABB">
        <w:t xml:space="preserve">Figure </w:t>
      </w:r>
      <w:r w:rsidR="00D37ABB">
        <w:rPr>
          <w:noProof/>
        </w:rPr>
        <w:t>9</w:t>
      </w:r>
      <w:r>
        <w:fldChar w:fldCharType="end"/>
      </w:r>
      <w:r>
        <w:t>.</w:t>
      </w:r>
    </w:p>
    <w:p w14:paraId="5DAAB82E" w14:textId="77777777" w:rsidR="009A6696" w:rsidRDefault="009A6696" w:rsidP="00F72FD9">
      <w:pPr>
        <w:keepNext/>
        <w:jc w:val="center"/>
      </w:pPr>
      <w:r>
        <w:rPr>
          <w:noProof/>
          <w:lang w:eastAsia="en-US"/>
        </w:rPr>
        <w:lastRenderedPageBreak/>
        <mc:AlternateContent>
          <mc:Choice Requires="wpc">
            <w:drawing>
              <wp:inline distT="0" distB="0" distL="0" distR="0" wp14:anchorId="6EC31A98" wp14:editId="438BCD5F">
                <wp:extent cx="3291841" cy="2803814"/>
                <wp:effectExtent l="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 name="Picture 12" descr="image0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7993" cy="2719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76056121" id="Canvas 6" o:spid="_x0000_s1026" editas="canvas" style="width:259.2pt;height:220.75pt;mso-position-horizontal-relative:char;mso-position-vertical-relative:line" coordsize="32918,28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918;height:28035;visibility:visible;mso-wrap-style:square">
                  <v:fill o:detectmouseclick="t"/>
                  <v:path o:connecttype="none"/>
                </v:shape>
                <v:shape id="Picture 12" o:spid="_x0000_s1028" type="#_x0000_t75" alt="image001" style="position:absolute;width:31979;height:27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8MFXCAAAA2wAAAA8AAABkcnMvZG93bnJldi54bWxET02LwjAQvQv+hzDC3jS1h1W6RlkEZQ+L&#10;YK2It6GZbcs2k9JEW/31RhC8zeN9zmLVm1pcqXWVZQXTSQSCOLe64kJBdtiM5yCcR9ZYWyYFN3Kw&#10;Wg4HC0y07XhP19QXIoSwS1BB6X2TSOnykgy6iW2IA/dnW4M+wLaQusUuhJtaxlH0KQ1WHBpKbGhd&#10;Uv6fXoyCfrvLjrvtqbqnMvrt6vMtnt1TpT5G/fcXCE+9f4tf7h8d5sfw/CUcIJ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fDBVwgAAANsAAAAPAAAAAAAAAAAAAAAAAJ8C&#10;AABkcnMvZG93bnJldi54bWxQSwUGAAAAAAQABAD3AAAAjgMAAAAA&#10;">
                  <v:imagedata r:id="rId23" o:title="image001"/>
                </v:shape>
                <w10:anchorlock/>
              </v:group>
            </w:pict>
          </mc:Fallback>
        </mc:AlternateContent>
      </w:r>
    </w:p>
    <w:p w14:paraId="2EEC3B31" w14:textId="1F3224C3" w:rsidR="009A6696" w:rsidRDefault="009A6696" w:rsidP="00F72FD9">
      <w:pPr>
        <w:pStyle w:val="Caption"/>
        <w:jc w:val="center"/>
      </w:pPr>
      <w:bookmarkStart w:id="20" w:name="_Ref367718511"/>
      <w:r>
        <w:t xml:space="preserve">Figure </w:t>
      </w:r>
      <w:r w:rsidR="002A254B">
        <w:fldChar w:fldCharType="begin"/>
      </w:r>
      <w:r w:rsidR="002A254B">
        <w:instrText xml:space="preserve"> SEQ Figure \* ARABIC </w:instrText>
      </w:r>
      <w:r w:rsidR="002A254B">
        <w:fldChar w:fldCharType="separate"/>
      </w:r>
      <w:r w:rsidR="002A254B">
        <w:rPr>
          <w:noProof/>
        </w:rPr>
        <w:t>10</w:t>
      </w:r>
      <w:r w:rsidR="002A254B">
        <w:rPr>
          <w:noProof/>
        </w:rPr>
        <w:fldChar w:fldCharType="end"/>
      </w:r>
      <w:bookmarkEnd w:id="20"/>
      <w:r>
        <w:t>: Non-generated code for Projection</w:t>
      </w:r>
    </w:p>
    <w:p w14:paraId="2EB8D401" w14:textId="77777777" w:rsidR="009A6696" w:rsidRDefault="009A6696" w:rsidP="00F72FD9">
      <w:pPr>
        <w:keepNext/>
        <w:jc w:val="center"/>
      </w:pPr>
      <w:r>
        <w:rPr>
          <w:noProof/>
          <w:lang w:eastAsia="en-US"/>
        </w:rPr>
        <mc:AlternateContent>
          <mc:Choice Requires="wpc">
            <w:drawing>
              <wp:inline distT="0" distB="0" distL="0" distR="0" wp14:anchorId="2339C596" wp14:editId="724315FA">
                <wp:extent cx="4661211" cy="2330606"/>
                <wp:effectExtent l="0" t="0" r="635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 name="Picture 8"/>
                          <pic:cNvPicPr>
                            <a:picLocks noChangeAspect="1"/>
                          </pic:cNvPicPr>
                        </pic:nvPicPr>
                        <pic:blipFill>
                          <a:blip r:embed="rId24"/>
                          <a:stretch>
                            <a:fillRect/>
                          </a:stretch>
                        </pic:blipFill>
                        <pic:spPr>
                          <a:xfrm>
                            <a:off x="0" y="0"/>
                            <a:ext cx="4625212" cy="2250219"/>
                          </a:xfrm>
                          <a:prstGeom prst="rect">
                            <a:avLst/>
                          </a:prstGeom>
                        </pic:spPr>
                      </pic:pic>
                    </wpc:wpc>
                  </a:graphicData>
                </a:graphic>
              </wp:inline>
            </w:drawing>
          </mc:Choice>
          <mc:Fallback>
            <w:pict>
              <v:group w14:anchorId="44626387" id="Canvas 7" o:spid="_x0000_s1026" editas="canvas" style="width:367pt;height:183.5pt;mso-position-horizontal-relative:char;mso-position-vertical-relative:line" coordsize="46609,23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">
                <v:shape id="_x0000_s1027" type="#_x0000_t75" style="position:absolute;width:46609;height:23304;visibility:visible;mso-wrap-style:square">
                  <v:fill o:detectmouseclick="t"/>
                  <v:path o:connecttype="none"/>
                </v:shape>
                <v:shape id="Picture 8" o:spid="_x0000_s1028" type="#_x0000_t75" style="position:absolute;width:46252;height:22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7QhS9AAAA2gAAAA8AAABkcnMvZG93bnJldi54bWxET8uKwjAU3Q/4D+EKsxtTZRStRtEB0Y0U&#10;X/tLc22LyU1pMrX+vVkILg/nvVh11oiWGl85VjAcJCCIc6crLhRcztufKQgfkDUax6TgSR5Wy97X&#10;AlPtHnyk9hQKEUPYp6igDKFOpfR5SRb9wNXEkbu5xmKIsCmkbvARw62RoySZSIsVx4YSa/orKb+f&#10;/q0CHrtta67Zbr/J9GGWGamr30yp7363noMI1IWP+O3eawVxa7wSb4Bcv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IntCFL0AAADaAAAADwAAAAAAAAAAAAAAAACfAgAAZHJz&#10;L2Rvd25yZXYueG1sUEsFBgAAAAAEAAQA9wAAAIkDAAAAAA==&#10;">
                  <v:imagedata r:id="rId25" o:title=""/>
                  <v:path arrowok="t"/>
                </v:shape>
                <w10:anchorlock/>
              </v:group>
            </w:pict>
          </mc:Fallback>
        </mc:AlternateContent>
      </w:r>
    </w:p>
    <w:p w14:paraId="03A9EAA8" w14:textId="2421D83E" w:rsidR="009A6696" w:rsidRDefault="009A6696" w:rsidP="00F72FD9">
      <w:pPr>
        <w:pStyle w:val="Caption"/>
        <w:jc w:val="center"/>
      </w:pPr>
      <w:bookmarkStart w:id="21" w:name="_Ref367722181"/>
      <w:r>
        <w:t xml:space="preserve">Figure </w:t>
      </w:r>
      <w:r w:rsidR="002A254B">
        <w:fldChar w:fldCharType="begin"/>
      </w:r>
      <w:r w:rsidR="002A254B">
        <w:instrText xml:space="preserve"> SEQ Figure \* ARABIC </w:instrText>
      </w:r>
      <w:r w:rsidR="002A254B">
        <w:fldChar w:fldCharType="separate"/>
      </w:r>
      <w:r w:rsidR="002A254B">
        <w:rPr>
          <w:noProof/>
        </w:rPr>
        <w:t>11</w:t>
      </w:r>
      <w:r w:rsidR="002A254B">
        <w:rPr>
          <w:noProof/>
        </w:rPr>
        <w:fldChar w:fldCharType="end"/>
      </w:r>
      <w:bookmarkEnd w:id="21"/>
      <w:r>
        <w:t>: Generated version of the Projection operator</w:t>
      </w:r>
      <w:r w:rsidR="002A5AAE">
        <w:t xml:space="preserve"> from </w:t>
      </w:r>
      <w:r w:rsidR="002A5AAE">
        <w:fldChar w:fldCharType="begin"/>
      </w:r>
      <w:r w:rsidR="002A5AAE">
        <w:instrText xml:space="preserve"> REF _Ref367718511 \h </w:instrText>
      </w:r>
      <w:r w:rsidR="002A5AAE">
        <w:fldChar w:fldCharType="separate"/>
      </w:r>
      <w:r w:rsidR="00D37ABB">
        <w:t xml:space="preserve">Figure </w:t>
      </w:r>
      <w:r w:rsidR="00D37ABB">
        <w:rPr>
          <w:noProof/>
        </w:rPr>
        <w:t>8</w:t>
      </w:r>
      <w:r w:rsidR="002A5AAE">
        <w:fldChar w:fldCharType="end"/>
      </w:r>
    </w:p>
    <w:p w14:paraId="2300051C" w14:textId="79B93046" w:rsidR="009F0517" w:rsidRDefault="009F0517" w:rsidP="00FE55D0">
      <w:pPr>
        <w:pStyle w:val="Heading2"/>
        <w:jc w:val="both"/>
      </w:pPr>
      <w:r>
        <w:t>Snapshot</w:t>
      </w:r>
    </w:p>
    <w:p w14:paraId="70514B0D" w14:textId="749E54D0" w:rsidR="009F0517" w:rsidRDefault="0025382D" w:rsidP="00FE55D0">
      <w:pPr>
        <w:jc w:val="both"/>
      </w:pPr>
      <w:r>
        <w:t xml:space="preserve">The snapshot operator is a basic operator in Trill that produces incremental snapshot-oriented results. For a more detailed description of snapshots, see </w:t>
      </w:r>
      <w:sdt>
        <w:sdtPr>
          <w:id w:val="-1207794617"/>
          <w:citation/>
        </w:sdtPr>
        <w:sdtEndPr/>
        <w:sdtContent>
          <w:r>
            <w:fldChar w:fldCharType="begin"/>
          </w:r>
          <w:r>
            <w:instrText xml:space="preserve"> CITATION Bar07 \l 1033 </w:instrText>
          </w:r>
          <w:r>
            <w:fldChar w:fldCharType="separate"/>
          </w:r>
          <w:r w:rsidR="001E759D" w:rsidRPr="001E759D">
            <w:rPr>
              <w:noProof/>
            </w:rPr>
            <w:t>[1]</w:t>
          </w:r>
          <w:r>
            <w:fldChar w:fldCharType="end"/>
          </w:r>
        </w:sdtContent>
      </w:sdt>
      <w:sdt>
        <w:sdtPr>
          <w:id w:val="1925070337"/>
          <w:citation/>
        </w:sdtPr>
        <w:sdtEndPr/>
        <w:sdtContent>
          <w:r>
            <w:fldChar w:fldCharType="begin"/>
          </w:r>
          <w:r>
            <w:instrText xml:space="preserve"> CITATION Bad \l 1033 </w:instrText>
          </w:r>
          <w:r>
            <w:fldChar w:fldCharType="separate"/>
          </w:r>
          <w:r w:rsidR="001E759D">
            <w:rPr>
              <w:noProof/>
            </w:rPr>
            <w:t xml:space="preserve"> </w:t>
          </w:r>
          <w:r w:rsidR="001E759D" w:rsidRPr="001E759D">
            <w:rPr>
              <w:noProof/>
            </w:rPr>
            <w:t>[3]</w:t>
          </w:r>
          <w:r>
            <w:fldChar w:fldCharType="end"/>
          </w:r>
        </w:sdtContent>
      </w:sdt>
      <w:r>
        <w:t>.</w:t>
      </w:r>
      <w:r w:rsidR="00ED21B5">
        <w:t xml:space="preserve"> The traditional technique for computing results for snapshot-oriented operators in described in prior work. In Trill, we propose a novel set of algorithms for the snapshot operator that achieve very high performance while adhering to the temporal semantics of the operation.</w:t>
      </w:r>
    </w:p>
    <w:p w14:paraId="4EB34D95" w14:textId="77777777" w:rsidR="00ED21B5" w:rsidRDefault="00ED21B5" w:rsidP="00FE55D0">
      <w:pPr>
        <w:jc w:val="both"/>
      </w:pPr>
      <w:r>
        <w:t>Trill distinguishes three cases to build efficient implementations of the snapshot operator:</w:t>
      </w:r>
    </w:p>
    <w:p w14:paraId="7B8E7AB6" w14:textId="77777777" w:rsidR="00DC30DD" w:rsidRDefault="00ED21B5" w:rsidP="00DC30DD">
      <w:pPr>
        <w:pStyle w:val="ListParagraph"/>
        <w:numPr>
          <w:ilvl w:val="0"/>
          <w:numId w:val="30"/>
        </w:numPr>
        <w:jc w:val="both"/>
      </w:pPr>
      <w:r w:rsidRPr="00DC30DD">
        <w:rPr>
          <w:b/>
        </w:rPr>
        <w:t xml:space="preserve">The stream has only start </w:t>
      </w:r>
      <w:r w:rsidR="002A5AAE" w:rsidRPr="00DC30DD">
        <w:rPr>
          <w:b/>
        </w:rPr>
        <w:t xml:space="preserve">and end </w:t>
      </w:r>
      <w:r w:rsidRPr="00DC30DD">
        <w:rPr>
          <w:b/>
        </w:rPr>
        <w:t>edges</w:t>
      </w:r>
      <w:r w:rsidR="00DC30DD">
        <w:t xml:space="preserve">: In this case, we know that an endpoint compensation queue or ECQ (see </w:t>
      </w:r>
      <w:sdt>
        <w:sdtPr>
          <w:id w:val="-947934288"/>
          <w:citation/>
        </w:sdtPr>
        <w:sdtEndPr/>
        <w:sdtContent>
          <w:r w:rsidR="00DC30DD">
            <w:fldChar w:fldCharType="begin"/>
          </w:r>
          <w:r w:rsidR="00DC30DD">
            <w:instrText xml:space="preserve"> CITATION Bar07 \l 1033 </w:instrText>
          </w:r>
          <w:r w:rsidR="00DC30DD">
            <w:fldChar w:fldCharType="separate"/>
          </w:r>
          <w:r w:rsidR="001E759D" w:rsidRPr="001E759D">
            <w:rPr>
              <w:noProof/>
            </w:rPr>
            <w:t>[1]</w:t>
          </w:r>
          <w:r w:rsidR="00DC30DD">
            <w:fldChar w:fldCharType="end"/>
          </w:r>
        </w:sdtContent>
      </w:sdt>
      <w:r w:rsidR="00DC30DD">
        <w:t>) is not needed to store endpoints. The algorithm therefore becomes simpler with lesser code and efficient.</w:t>
      </w:r>
    </w:p>
    <w:p w14:paraId="2125A0ED" w14:textId="2406A163" w:rsidR="00DC30DD" w:rsidRDefault="00ED21B5" w:rsidP="00DC30DD">
      <w:pPr>
        <w:pStyle w:val="ListParagraph"/>
        <w:numPr>
          <w:ilvl w:val="0"/>
          <w:numId w:val="30"/>
        </w:numPr>
        <w:jc w:val="both"/>
      </w:pPr>
      <w:r w:rsidRPr="00DC30DD">
        <w:rPr>
          <w:b/>
        </w:rPr>
        <w:lastRenderedPageBreak/>
        <w:t>Th</w:t>
      </w:r>
      <w:r w:rsidR="002A5AAE" w:rsidRPr="00DC30DD">
        <w:rPr>
          <w:b/>
        </w:rPr>
        <w:t>e stream has start edges, end edges, and/</w:t>
      </w:r>
      <w:r w:rsidRPr="00DC30DD">
        <w:rPr>
          <w:b/>
        </w:rPr>
        <w:t>or intervals of constant duration</w:t>
      </w:r>
      <w:r w:rsidR="00DC30DD">
        <w:t>: In this case, the intervals provide information for future points, but the information is presented in non-decreasing order. This implies that we can store the ECQ as a FIFO queue that adds items at one end and removes items from the other end.</w:t>
      </w:r>
    </w:p>
    <w:p w14:paraId="6A905206" w14:textId="25A33AD9" w:rsidR="002A5AAE" w:rsidRDefault="00ED21B5" w:rsidP="00E34C64">
      <w:pPr>
        <w:pStyle w:val="ListParagraph"/>
        <w:numPr>
          <w:ilvl w:val="0"/>
          <w:numId w:val="30"/>
        </w:numPr>
        <w:jc w:val="both"/>
      </w:pPr>
      <w:r w:rsidRPr="00DC30DD">
        <w:rPr>
          <w:b/>
        </w:rPr>
        <w:t>The stream has arbitrary events</w:t>
      </w:r>
      <w:r w:rsidR="00DC30DD">
        <w:t>: I</w:t>
      </w:r>
      <w:r w:rsidR="002A5AAE">
        <w:t xml:space="preserve">n this case, intervals may present endpoints in arbitrary order. </w:t>
      </w:r>
      <w:proofErr w:type="gramStart"/>
      <w:r w:rsidR="002A5AAE">
        <w:t>Therefore</w:t>
      </w:r>
      <w:proofErr w:type="gramEnd"/>
      <w:r w:rsidR="002A5AAE">
        <w:t xml:space="preserve"> we need a data structure that can add items in arbitrary order of time, but allows retrieving them in increasing timestamp order.</w:t>
      </w:r>
    </w:p>
    <w:p w14:paraId="295E282A" w14:textId="6B82D7C0" w:rsidR="002A5AAE" w:rsidRDefault="00DC30DD" w:rsidP="00730C26">
      <w:pPr>
        <w:jc w:val="both"/>
      </w:pPr>
      <w:r>
        <w:t>We describe the general algorithm for case 3 below. The first two cases simplify/elide certain parts of the code for efficiency.</w:t>
      </w:r>
    </w:p>
    <w:p w14:paraId="159BD8DD" w14:textId="0D87505C" w:rsidR="00DC30DD" w:rsidRDefault="00457D27" w:rsidP="00730C26">
      <w:pPr>
        <w:jc w:val="both"/>
      </w:pPr>
      <w:r>
        <w:t>Recall that every stream in Trill is grouped, i.e., every event has a grouping key. The aggregate operator uses two data structures to store state related to the aggregation operation:</w:t>
      </w:r>
    </w:p>
    <w:p w14:paraId="6FC18D21" w14:textId="16EC811B" w:rsidR="00457D27" w:rsidRDefault="00457D27" w:rsidP="00730C26">
      <w:pPr>
        <w:pStyle w:val="ListParagraph"/>
        <w:numPr>
          <w:ilvl w:val="0"/>
          <w:numId w:val="33"/>
        </w:numPr>
        <w:jc w:val="both"/>
      </w:pPr>
      <w:proofErr w:type="spellStart"/>
      <w:r w:rsidRPr="00730C26">
        <w:rPr>
          <w:b/>
        </w:rPr>
        <w:t>AggregateByKey</w:t>
      </w:r>
      <w:proofErr w:type="spellEnd"/>
      <w:r>
        <w:t xml:space="preserve">: This is a traditional hash table (with a custom implementation for performance) that stores, for every distinct key associated with non-empty state </w:t>
      </w:r>
      <w:proofErr w:type="gramStart"/>
      <w:r>
        <w:t>at the moment</w:t>
      </w:r>
      <w:proofErr w:type="gramEnd"/>
      <w:r>
        <w:t>, an entry in the hash table with that key and the associated state.</w:t>
      </w:r>
    </w:p>
    <w:p w14:paraId="437E5A86" w14:textId="31CFF84B" w:rsidR="00DC30DD" w:rsidRDefault="00457D27" w:rsidP="00730C26">
      <w:pPr>
        <w:pStyle w:val="ListParagraph"/>
        <w:numPr>
          <w:ilvl w:val="0"/>
          <w:numId w:val="33"/>
        </w:numPr>
        <w:jc w:val="both"/>
      </w:pPr>
      <w:proofErr w:type="spellStart"/>
      <w:r w:rsidRPr="00730C26">
        <w:rPr>
          <w:b/>
        </w:rPr>
        <w:t>HeldAggregates</w:t>
      </w:r>
      <w:proofErr w:type="spellEnd"/>
      <w:r>
        <w:t xml:space="preserve">: This is a special hash table called </w:t>
      </w:r>
      <w:proofErr w:type="spellStart"/>
      <w:r>
        <w:t>FastDictionary</w:t>
      </w:r>
      <w:proofErr w:type="spellEnd"/>
      <w:r>
        <w:t xml:space="preserve">, that stores – for the current timestamp T – all the partial aggregated state corresponding to keys for which events arrived with sync time equal to T. This hash table is emptied out whenever time moves forward. It does not require the ability to delete individual </w:t>
      </w:r>
      <w:proofErr w:type="gramStart"/>
      <w:r>
        <w:t>keys, but</w:t>
      </w:r>
      <w:proofErr w:type="gramEnd"/>
      <w:r>
        <w:t xml:space="preserve"> requires the ability to iterate through all entries very fast, and clear the hash table very fast when time moves to the next value. We describe </w:t>
      </w:r>
      <w:proofErr w:type="spellStart"/>
      <w:r>
        <w:t>FastDictionary</w:t>
      </w:r>
      <w:proofErr w:type="spellEnd"/>
      <w:r>
        <w:t xml:space="preserve"> in detail in Section </w:t>
      </w:r>
      <w:r>
        <w:fldChar w:fldCharType="begin"/>
      </w:r>
      <w:r>
        <w:instrText xml:space="preserve"> REF _Ref367891404 \r \h </w:instrText>
      </w:r>
      <w:r w:rsidR="00730C26">
        <w:instrText xml:space="preserve"> \* MERGEFORMAT </w:instrText>
      </w:r>
      <w:r>
        <w:fldChar w:fldCharType="separate"/>
      </w:r>
      <w:r w:rsidR="00D37ABB">
        <w:t>6.3.1</w:t>
      </w:r>
      <w:r>
        <w:fldChar w:fldCharType="end"/>
      </w:r>
      <w:r>
        <w:t>.</w:t>
      </w:r>
    </w:p>
    <w:p w14:paraId="5E54697B" w14:textId="79DF7D7C" w:rsidR="00515EB6" w:rsidRDefault="00515EB6" w:rsidP="00730C26">
      <w:pPr>
        <w:jc w:val="both"/>
      </w:pPr>
      <w:r>
        <w:t xml:space="preserve">The snapshot operator works as follows: as we receive events with the same sync time, we build up the current set of partial aggregates in </w:t>
      </w:r>
      <w:proofErr w:type="spellStart"/>
      <w:r>
        <w:t>HeldAggregates</w:t>
      </w:r>
      <w:proofErr w:type="spellEnd"/>
      <w:r>
        <w:t xml:space="preserve">. When time moves forward, we issue start-edges for these partial aggregates (in case they are not empty) and fold these partial aggregates into the larger set stored in </w:t>
      </w:r>
      <w:proofErr w:type="spellStart"/>
      <w:r>
        <w:t>AggregateByKey</w:t>
      </w:r>
      <w:proofErr w:type="spellEnd"/>
      <w:r>
        <w:t xml:space="preserve">. </w:t>
      </w:r>
      <w:r w:rsidR="006A242A">
        <w:t xml:space="preserve">Entries in the </w:t>
      </w:r>
      <w:proofErr w:type="spellStart"/>
      <w:r w:rsidR="006A242A">
        <w:t>AggregateByKey</w:t>
      </w:r>
      <w:proofErr w:type="spellEnd"/>
      <w:r w:rsidR="006A242A">
        <w:t xml:space="preserve"> that are now empty are removed in order to maintain “empty-preserving semantics”. </w:t>
      </w:r>
      <w:r>
        <w:t xml:space="preserve">End-edges are also issued as needed for prior aggregates. The </w:t>
      </w:r>
      <w:proofErr w:type="spellStart"/>
      <w:r>
        <w:t>HeldAggregates</w:t>
      </w:r>
      <w:proofErr w:type="spellEnd"/>
      <w:r>
        <w:t xml:space="preserve"> dictionary is cleared for reuse during the next timestamp.</w:t>
      </w:r>
    </w:p>
    <w:p w14:paraId="1BC4690C" w14:textId="19D13F2B" w:rsidR="00515EB6" w:rsidRDefault="00515EB6" w:rsidP="00730C26">
      <w:pPr>
        <w:jc w:val="both"/>
      </w:pPr>
      <w:r>
        <w:t xml:space="preserve">We also maintain an </w:t>
      </w:r>
      <w:r>
        <w:rPr>
          <w:i/>
        </w:rPr>
        <w:t xml:space="preserve">endpoint compensation queue </w:t>
      </w:r>
      <w:r>
        <w:t xml:space="preserve">that contains, for each future endpoint, partially aggregated state for that endpoint. Whenever time moves forward, we process the endpoints between now and the new timestamp from the endpoint compensation queue. Our aggregate operator </w:t>
      </w:r>
      <w:r w:rsidR="006A242A">
        <w:t xml:space="preserve">implementation </w:t>
      </w:r>
      <w:r>
        <w:t>also caches the state associated with the currently active key</w:t>
      </w:r>
      <w:r w:rsidR="006A242A">
        <w:t>,</w:t>
      </w:r>
      <w:r>
        <w:t xml:space="preserve"> so that the common case where all events have the same key can be executed very efficiently without hash lookups.</w:t>
      </w:r>
    </w:p>
    <w:p w14:paraId="3D2AA4A5" w14:textId="163BBB98" w:rsidR="00457D27" w:rsidRDefault="00457D27" w:rsidP="00457D27">
      <w:pPr>
        <w:pStyle w:val="Heading3"/>
      </w:pPr>
      <w:bookmarkStart w:id="22" w:name="_Ref367891404"/>
      <w:proofErr w:type="spellStart"/>
      <w:r>
        <w:t>FastDictionary</w:t>
      </w:r>
      <w:bookmarkEnd w:id="22"/>
      <w:proofErr w:type="spellEnd"/>
    </w:p>
    <w:p w14:paraId="5E93F89F" w14:textId="77777777" w:rsidR="00AE3081" w:rsidRDefault="00AE3081" w:rsidP="00AE3081">
      <w:r>
        <w:t xml:space="preserve">The </w:t>
      </w:r>
      <w:proofErr w:type="spellStart"/>
      <w:r>
        <w:t>FastDictionary</w:t>
      </w:r>
      <w:proofErr w:type="spellEnd"/>
      <w:r>
        <w:t xml:space="preserve"> is a lightweight .NET dictionary optimized for</w:t>
      </w:r>
    </w:p>
    <w:p w14:paraId="51F59E27" w14:textId="77777777" w:rsidR="00AE3081" w:rsidRDefault="00AE3081" w:rsidP="00AE3081">
      <w:pPr>
        <w:pStyle w:val="ListParagraph"/>
        <w:numPr>
          <w:ilvl w:val="0"/>
          <w:numId w:val="34"/>
        </w:numPr>
      </w:pPr>
      <w:r>
        <w:t>frequent lookups</w:t>
      </w:r>
    </w:p>
    <w:p w14:paraId="50404B5A" w14:textId="77777777" w:rsidR="00AE3081" w:rsidRDefault="00AE3081" w:rsidP="00AE3081">
      <w:pPr>
        <w:pStyle w:val="ListParagraph"/>
        <w:numPr>
          <w:ilvl w:val="0"/>
          <w:numId w:val="34"/>
        </w:numPr>
      </w:pPr>
      <w:r>
        <w:t>small sets of keys</w:t>
      </w:r>
    </w:p>
    <w:p w14:paraId="2A2208E7" w14:textId="77777777" w:rsidR="00AE3081" w:rsidRDefault="00AE3081" w:rsidP="00AE3081">
      <w:pPr>
        <w:pStyle w:val="ListParagraph"/>
        <w:numPr>
          <w:ilvl w:val="0"/>
          <w:numId w:val="34"/>
        </w:numPr>
      </w:pPr>
      <w:r>
        <w:t>frequent clearing of the entire data structure</w:t>
      </w:r>
    </w:p>
    <w:p w14:paraId="11FB9CCA" w14:textId="7EAB5DF0" w:rsidR="00AE3081" w:rsidRDefault="00AE3081" w:rsidP="00AE3081">
      <w:pPr>
        <w:pStyle w:val="ListParagraph"/>
        <w:numPr>
          <w:ilvl w:val="0"/>
          <w:numId w:val="34"/>
        </w:numPr>
      </w:pPr>
      <w:r>
        <w:t>frequent iteration over all keys in the table</w:t>
      </w:r>
    </w:p>
    <w:p w14:paraId="7CBAB9D6" w14:textId="77777777" w:rsidR="00AE3081" w:rsidRDefault="00AE3081" w:rsidP="00AE3081">
      <w:r>
        <w:t>It tries to minimize:</w:t>
      </w:r>
    </w:p>
    <w:p w14:paraId="245BE4B4" w14:textId="77777777" w:rsidR="00AE3081" w:rsidRDefault="00AE3081" w:rsidP="00AE3081">
      <w:pPr>
        <w:pStyle w:val="ListParagraph"/>
        <w:numPr>
          <w:ilvl w:val="0"/>
          <w:numId w:val="35"/>
        </w:numPr>
      </w:pPr>
      <w:r>
        <w:t>memory allocations during runtime</w:t>
      </w:r>
    </w:p>
    <w:p w14:paraId="636FCC69" w14:textId="38E9427E" w:rsidR="00AE3081" w:rsidRDefault="00AE3081" w:rsidP="00AE3081">
      <w:pPr>
        <w:pStyle w:val="ListParagraph"/>
        <w:numPr>
          <w:ilvl w:val="0"/>
          <w:numId w:val="35"/>
        </w:numPr>
      </w:pPr>
      <w:r>
        <w:t>hash computations</w:t>
      </w:r>
    </w:p>
    <w:p w14:paraId="0737B2A1" w14:textId="4D57C4B3" w:rsidR="00AE3081" w:rsidRDefault="00AE3081" w:rsidP="004646B3">
      <w:pPr>
        <w:jc w:val="both"/>
      </w:pPr>
      <w:proofErr w:type="spellStart"/>
      <w:r>
        <w:lastRenderedPageBreak/>
        <w:t>FastDictionary</w:t>
      </w:r>
      <w:proofErr w:type="spellEnd"/>
      <w:r>
        <w:t xml:space="preserve"> uses open addressing with sequential linear probing. The basic data structure is a prime-number sized array A of &lt;key, value&gt; pairs. An entry to be lookup up or inserted is hashed to an index in A. If that entry is </w:t>
      </w:r>
      <w:proofErr w:type="gramStart"/>
      <w:r>
        <w:t>occupied</w:t>
      </w:r>
      <w:proofErr w:type="gramEnd"/>
      <w:r>
        <w:t xml:space="preserve"> we scan entries in A sequentially until we find the element (or an open slot which indicates lookup failure). The sequential probing is well suited to CPU caching behavior, and with a suitably low load factor (1/16 to 1/8) we get a high likelihood of finding an element very quickly. We resize the hash table when necessary to maintain the low load factor.</w:t>
      </w:r>
    </w:p>
    <w:p w14:paraId="08A9E025" w14:textId="1E6BCE6F" w:rsidR="00AE3081" w:rsidRDefault="00AE3081" w:rsidP="004646B3">
      <w:pPr>
        <w:jc w:val="both"/>
      </w:pPr>
      <w:r>
        <w:t xml:space="preserve">The array A is augmented with a </w:t>
      </w:r>
      <w:proofErr w:type="spellStart"/>
      <w:r>
        <w:t>bitvector</w:t>
      </w:r>
      <w:proofErr w:type="spellEnd"/>
      <w:r>
        <w:t xml:space="preserve"> B, which has one bit per array element to indicate whether that entry is used. B allows iteration to be performed very efficiently, and insertion can find an empty slot index without having to access A. Further, clearing the dictionary is straightforward: we simply zero out the </w:t>
      </w:r>
      <w:proofErr w:type="spellStart"/>
      <w:r>
        <w:t>bitvector</w:t>
      </w:r>
      <w:proofErr w:type="spellEnd"/>
      <w:r>
        <w:t xml:space="preserve">. Note that this means that the GC can free older values only when entries are reused later, but this is usually not an issue. Accesses to the </w:t>
      </w:r>
      <w:proofErr w:type="spellStart"/>
      <w:r>
        <w:t>bitvector</w:t>
      </w:r>
      <w:proofErr w:type="spellEnd"/>
      <w:r>
        <w:t xml:space="preserve"> are very fast due to cache locality.</w:t>
      </w:r>
    </w:p>
    <w:p w14:paraId="4FA208E3" w14:textId="79378E55" w:rsidR="00457D27" w:rsidRPr="004646B3" w:rsidRDefault="00AE3081" w:rsidP="004646B3">
      <w:pPr>
        <w:jc w:val="both"/>
        <w:rPr>
          <w:b/>
        </w:rPr>
      </w:pPr>
      <w:r w:rsidRPr="00AE3081">
        <w:rPr>
          <w:b/>
        </w:rPr>
        <w:t>Performance</w:t>
      </w:r>
      <w:r w:rsidR="004646B3">
        <w:rPr>
          <w:b/>
        </w:rPr>
        <w:t xml:space="preserve">      </w:t>
      </w:r>
      <w:r>
        <w:t xml:space="preserve">We find that the </w:t>
      </w:r>
      <w:proofErr w:type="spellStart"/>
      <w:r>
        <w:t>FastDictionary</w:t>
      </w:r>
      <w:proofErr w:type="spellEnd"/>
      <w:r>
        <w:t xml:space="preserve"> performs up to 40% better than standard .NET Dictionary for streaming workloads, when used inside the aggregation operator to maintain partial aggregation states for the current timestamp.</w:t>
      </w:r>
    </w:p>
    <w:p w14:paraId="507DE5B0" w14:textId="6531AD91" w:rsidR="009F0517" w:rsidRDefault="009F0517" w:rsidP="00FE55D0">
      <w:pPr>
        <w:pStyle w:val="Heading2"/>
        <w:jc w:val="both"/>
      </w:pPr>
      <w:r>
        <w:t>Join</w:t>
      </w:r>
    </w:p>
    <w:p w14:paraId="58343066" w14:textId="13B1EB57" w:rsidR="009F0517" w:rsidRDefault="29C2A9D1" w:rsidP="00FE55D0">
      <w:pPr>
        <w:jc w:val="both"/>
      </w:pPr>
      <w:r>
        <w:t>Join in Trill is a temporal join operation that works on input data events in sync-time order across its two inputs. The join is implemented</w:t>
      </w:r>
      <w:r w:rsidR="00ED6BDF">
        <w:t xml:space="preserve"> as an equijoin with delegates, </w:t>
      </w:r>
      <w:r>
        <w:t xml:space="preserve">provided to determine a mapping key for each payload. </w:t>
      </w:r>
      <w:r w:rsidR="004B4EBD">
        <w:t xml:space="preserve">The join key is the same as the grouping key associated with the stream. </w:t>
      </w:r>
      <w:r>
        <w:t>When a payload from the two inputs has the same key and overlaps temporally, the join executes another delegate to generate output for the pair of payloads. Outer join is implemented as an equijoin where all payloads have the same mapping key. We optimize the implementation for two special cases:</w:t>
      </w:r>
    </w:p>
    <w:p w14:paraId="16FC5A5A" w14:textId="23F24191" w:rsidR="000F7A99" w:rsidRDefault="29C2A9D1" w:rsidP="000F7A99">
      <w:pPr>
        <w:pStyle w:val="ListParagraph"/>
        <w:numPr>
          <w:ilvl w:val="0"/>
          <w:numId w:val="31"/>
        </w:numPr>
        <w:jc w:val="both"/>
      </w:pPr>
      <w:r w:rsidRPr="29C2A9D1">
        <w:rPr>
          <w:b/>
          <w:bCs/>
        </w:rPr>
        <w:t>The input has only start edges:</w:t>
      </w:r>
      <w:r>
        <w:t xml:space="preserve"> In this case, we know that events will never be removed from the synopsis. All input events are processed, in sync-time order, and inserted into a map data structure with the key and value equal to the mapping key and payload, respectively, of the input event. Additionally, the map data structure for the alternate input is searched to identify events received with the same mapping key from the alternate input. Any payloads identified with the same mapping key corresponds to a successful join for which the operator will generate output.</w:t>
      </w:r>
    </w:p>
    <w:p w14:paraId="4A15C597" w14:textId="07571FC7" w:rsidR="000F7A99" w:rsidRDefault="29C2A9D1" w:rsidP="000F7A99">
      <w:pPr>
        <w:pStyle w:val="ListParagraph"/>
        <w:numPr>
          <w:ilvl w:val="0"/>
          <w:numId w:val="31"/>
        </w:numPr>
        <w:jc w:val="both"/>
      </w:pPr>
      <w:r w:rsidRPr="29C2A9D1">
        <w:rPr>
          <w:b/>
          <w:bCs/>
        </w:rPr>
        <w:t>The input has arbitrary events:</w:t>
      </w:r>
      <w:r>
        <w:t xml:space="preserve"> When the input events can include intervals and end edges, then the operator must handle the case of events being removed. The operator still employs two map data structures </w:t>
      </w:r>
      <w:proofErr w:type="gramStart"/>
      <w:r>
        <w:t>similar to</w:t>
      </w:r>
      <w:proofErr w:type="gramEnd"/>
      <w:r>
        <w:t xml:space="preserve"> the start edge case, but also employs an endpoint compensation queue to remove intervals once time progresses to their ending timestamp. Additionally, the operator cannot determine which newly processed payloads successfully join start edges from the alternate input until time progresses beyond the current timestamp (because any active start edges could always be ended by an end edge). Note that this delay in output generation is only for the case of an event joining against a start edge because intervals have known ending timestamps. When events are removed from the map, either by end edges or the reaching of an interval's ending timestamp, the operator performs a search of the alternate input's map to identify payloads which joined previously. For each of those payloads, the operator outputs a corresponding end edge. The case of an interval joining with an interval is handled specially because the exact duration of the join is known beforehand, so the operator outputs an interval for the corresponding duration.</w:t>
      </w:r>
    </w:p>
    <w:p w14:paraId="42A5C7F0" w14:textId="7A1DF1DD" w:rsidR="004A705B" w:rsidRDefault="004A705B" w:rsidP="004A705B">
      <w:pPr>
        <w:jc w:val="both"/>
      </w:pPr>
      <w:r>
        <w:t>We also have specialized versions of Join to handle two cases:</w:t>
      </w:r>
    </w:p>
    <w:p w14:paraId="6C18450D" w14:textId="32EBFD06" w:rsidR="004A705B" w:rsidRDefault="004A705B" w:rsidP="004A705B">
      <w:pPr>
        <w:pStyle w:val="ListParagraph"/>
        <w:numPr>
          <w:ilvl w:val="0"/>
          <w:numId w:val="37"/>
        </w:numPr>
        <w:jc w:val="both"/>
      </w:pPr>
      <w:r>
        <w:lastRenderedPageBreak/>
        <w:t>The inputs are asymmetric (left side is much smaller/lower throughput than the right side)</w:t>
      </w:r>
    </w:p>
    <w:p w14:paraId="71DFD49A" w14:textId="779338FD" w:rsidR="004A705B" w:rsidRDefault="004A705B" w:rsidP="004A705B">
      <w:pPr>
        <w:pStyle w:val="ListParagraph"/>
        <w:numPr>
          <w:ilvl w:val="0"/>
          <w:numId w:val="37"/>
        </w:numPr>
        <w:jc w:val="both"/>
      </w:pPr>
      <w:r>
        <w:t>The inputs are sorted by the join key or its superset</w:t>
      </w:r>
    </w:p>
    <w:p w14:paraId="1987534C" w14:textId="47A08ED7" w:rsidR="004A705B" w:rsidRDefault="004A705B" w:rsidP="004A705B">
      <w:pPr>
        <w:jc w:val="both"/>
      </w:pPr>
      <w:r>
        <w:t xml:space="preserve">These variants of join are discussed in Section </w:t>
      </w:r>
      <w:r>
        <w:fldChar w:fldCharType="begin"/>
      </w:r>
      <w:r>
        <w:instrText xml:space="preserve"> REF _Ref367979915 \r \h </w:instrText>
      </w:r>
      <w:r>
        <w:fldChar w:fldCharType="separate"/>
      </w:r>
      <w:r>
        <w:t>9</w:t>
      </w:r>
      <w:r>
        <w:fldChar w:fldCharType="end"/>
      </w:r>
      <w:r>
        <w:t>.</w:t>
      </w:r>
    </w:p>
    <w:p w14:paraId="6FC68A41" w14:textId="6C95C0E9" w:rsidR="009F0517" w:rsidRDefault="00A96DEC" w:rsidP="00FE55D0">
      <w:pPr>
        <w:pStyle w:val="Heading2"/>
        <w:jc w:val="both"/>
      </w:pPr>
      <w:proofErr w:type="spellStart"/>
      <w:r>
        <w:t>WhereNotExists</w:t>
      </w:r>
      <w:proofErr w:type="spellEnd"/>
      <w:r>
        <w:t xml:space="preserve"> and Clip</w:t>
      </w:r>
    </w:p>
    <w:p w14:paraId="28D011A7" w14:textId="144EBACA" w:rsidR="00634CFF" w:rsidRDefault="00F92F2B" w:rsidP="00FE55D0">
      <w:pPr>
        <w:jc w:val="both"/>
      </w:pPr>
      <w:proofErr w:type="spellStart"/>
      <w:r>
        <w:t>WhereNotExists</w:t>
      </w:r>
      <w:proofErr w:type="spellEnd"/>
      <w:r>
        <w:t xml:space="preserve"> and Clip are anti-joins that output only those events </w:t>
      </w:r>
      <w:r w:rsidR="00634CFF">
        <w:t xml:space="preserve">received on their left input </w:t>
      </w:r>
      <w:r>
        <w:t>that do not join</w:t>
      </w:r>
      <w:r w:rsidR="002B1F9A">
        <w:t xml:space="preserve"> </w:t>
      </w:r>
      <w:r w:rsidR="00634CFF">
        <w:t>with an event received on the right</w:t>
      </w:r>
      <w:r>
        <w:t xml:space="preserve">. </w:t>
      </w:r>
      <w:proofErr w:type="gramStart"/>
      <w:r w:rsidR="00B03180">
        <w:t>Similar to</w:t>
      </w:r>
      <w:proofErr w:type="gramEnd"/>
      <w:r w:rsidR="00B03180">
        <w:t xml:space="preserve"> join, the user provides delegates to determine a mapping key for each payload. </w:t>
      </w:r>
      <w:r w:rsidR="00634CFF">
        <w:t xml:space="preserve">Clip is a restricted form of </w:t>
      </w:r>
      <w:proofErr w:type="spellStart"/>
      <w:r w:rsidR="00634CFF">
        <w:t>WhereNotExists</w:t>
      </w:r>
      <w:proofErr w:type="spellEnd"/>
      <w:r w:rsidR="00634CFF">
        <w:t xml:space="preserve"> optimized for the common case of permanently clipping an event received on the left when a future right event successfully joins with it. We optimize the implementation</w:t>
      </w:r>
      <w:r w:rsidR="00B03180">
        <w:t>s</w:t>
      </w:r>
      <w:r w:rsidR="00634CFF">
        <w:t xml:space="preserve"> for the two operators differently:</w:t>
      </w:r>
    </w:p>
    <w:p w14:paraId="50F89C6C" w14:textId="075E5725" w:rsidR="00A96DEC" w:rsidRPr="00A96DEC" w:rsidRDefault="00634CFF" w:rsidP="00FE55D0">
      <w:pPr>
        <w:pStyle w:val="ListParagraph"/>
        <w:numPr>
          <w:ilvl w:val="0"/>
          <w:numId w:val="36"/>
        </w:numPr>
        <w:jc w:val="both"/>
      </w:pPr>
      <w:proofErr w:type="spellStart"/>
      <w:r w:rsidRPr="009F5C38">
        <w:rPr>
          <w:b/>
        </w:rPr>
        <w:t>WhereNotExists</w:t>
      </w:r>
      <w:proofErr w:type="spellEnd"/>
      <w:r w:rsidRPr="009F5C38">
        <w:rPr>
          <w:b/>
        </w:rPr>
        <w:t>:</w:t>
      </w:r>
      <w:r>
        <w:t xml:space="preserve"> </w:t>
      </w:r>
      <w:r w:rsidR="00B03180">
        <w:t xml:space="preserve">All input events received on the left input are processed, in sync-time order, and inserted into a map data structure with the key and value equal to the mapping key and payload, respectively, of the input event. Similarly, input events received on the right </w:t>
      </w:r>
      <w:r w:rsidR="00A77C09">
        <w:t xml:space="preserve">input </w:t>
      </w:r>
      <w:r w:rsidR="00B03180">
        <w:t xml:space="preserve">are processed in sync-time order and inserted into a data structure that counts the number of occurrences of a mapping key on the right input. </w:t>
      </w:r>
      <w:r w:rsidR="00A77C09">
        <w:t>Any start edge events received on the right input, for which it is the first occurrence of that key, results in a scan for any joining left inputs which require the output of an end edge. Similarly, any end edge events received on the right input, for which the resulting occurrence count drops to zero, results in a scan for any joining left inputs which now require the output of a start edge. Only when time progresses on the right input is a scan performed to search for any newly inserted left events that do not join with any event on the right to output an initial start edge.</w:t>
      </w:r>
    </w:p>
    <w:p w14:paraId="41E19D5A" w14:textId="699B7094" w:rsidR="00A77C09" w:rsidRDefault="00A77C09" w:rsidP="00FE55D0">
      <w:pPr>
        <w:pStyle w:val="ListParagraph"/>
        <w:numPr>
          <w:ilvl w:val="0"/>
          <w:numId w:val="36"/>
        </w:numPr>
        <w:jc w:val="both"/>
      </w:pPr>
      <w:r w:rsidRPr="009F5C38">
        <w:rPr>
          <w:b/>
        </w:rPr>
        <w:t>Clip:</w:t>
      </w:r>
      <w:r>
        <w:t xml:space="preserve"> Clip is similar but a much more optimized version of </w:t>
      </w:r>
      <w:proofErr w:type="spellStart"/>
      <w:r>
        <w:t>WhereNotExists</w:t>
      </w:r>
      <w:proofErr w:type="spellEnd"/>
      <w:r>
        <w:t xml:space="preserve">. In Clip, only events received on the right at a later timestamp can join to events received on the left. As a result, no right state must be maintained. Instead, only a map of events received on the left input is </w:t>
      </w:r>
      <w:r w:rsidR="009F5C38">
        <w:t>required</w:t>
      </w:r>
      <w:r>
        <w:t>.</w:t>
      </w:r>
      <w:r w:rsidR="009F5C38">
        <w:t xml:space="preserve"> As events are received on the left, the operator outputs a corresponding start edge and inserts the event into a map.</w:t>
      </w:r>
      <w:r>
        <w:t xml:space="preserve"> As events are received on the right, the operators </w:t>
      </w:r>
      <w:proofErr w:type="gramStart"/>
      <w:r>
        <w:t>performs</w:t>
      </w:r>
      <w:proofErr w:type="gramEnd"/>
      <w:r>
        <w:t xml:space="preserve"> a scan in the map to locate any joining left </w:t>
      </w:r>
      <w:r w:rsidR="009F5C38">
        <w:t>events</w:t>
      </w:r>
      <w:r>
        <w:t xml:space="preserve">. All </w:t>
      </w:r>
      <w:r w:rsidR="009F5C38">
        <w:t>joining left events will be removed from the map and output an end edge.</w:t>
      </w:r>
    </w:p>
    <w:p w14:paraId="528DF4CD" w14:textId="081646A3" w:rsidR="004B4EBD" w:rsidRPr="00A96DEC" w:rsidRDefault="004B4EBD" w:rsidP="004B4EBD">
      <w:pPr>
        <w:ind w:left="360"/>
        <w:jc w:val="both"/>
      </w:pPr>
      <w:r>
        <w:t xml:space="preserve">Join, </w:t>
      </w:r>
      <w:proofErr w:type="spellStart"/>
      <w:r>
        <w:t>WhereNotExists</w:t>
      </w:r>
      <w:proofErr w:type="spellEnd"/>
      <w:r>
        <w:t xml:space="preserve">, and Clip are scaled out by writing them as a </w:t>
      </w:r>
      <w:proofErr w:type="spellStart"/>
      <w:r>
        <w:t>GroupApply</w:t>
      </w:r>
      <w:proofErr w:type="spellEnd"/>
      <w:r>
        <w:t xml:space="preserve"> (described in Section </w:t>
      </w:r>
      <w:r>
        <w:fldChar w:fldCharType="begin"/>
      </w:r>
      <w:r>
        <w:instrText xml:space="preserve"> REF _Ref367895603 \r \h </w:instrText>
      </w:r>
      <w:r>
        <w:fldChar w:fldCharType="separate"/>
      </w:r>
      <w:r w:rsidR="00D37ABB">
        <w:t>8</w:t>
      </w:r>
      <w:r>
        <w:fldChar w:fldCharType="end"/>
      </w:r>
      <w:r>
        <w:t xml:space="preserve">) operations. The </w:t>
      </w:r>
      <w:proofErr w:type="spellStart"/>
      <w:r>
        <w:t>GroupApply</w:t>
      </w:r>
      <w:proofErr w:type="spellEnd"/>
      <w:r>
        <w:t xml:space="preserve"> operation sets the key of the stream to the join key. The above operators assume that the key of the stream is the equijoin attribute, thus join works efficiently and interoperates correctly in the context of </w:t>
      </w:r>
      <w:proofErr w:type="spellStart"/>
      <w:r>
        <w:t>GroupApply</w:t>
      </w:r>
      <w:proofErr w:type="spellEnd"/>
      <w:r>
        <w:t>.</w:t>
      </w:r>
    </w:p>
    <w:p w14:paraId="3B9F6E87" w14:textId="3F3C060E" w:rsidR="00644BB8" w:rsidRDefault="000D7C5E" w:rsidP="00FE55D0">
      <w:pPr>
        <w:pStyle w:val="Heading1"/>
        <w:jc w:val="both"/>
      </w:pPr>
      <w:r>
        <w:t>Punctuations</w:t>
      </w:r>
      <w:r w:rsidR="00636215">
        <w:t>, Low</w:t>
      </w:r>
      <w:r w:rsidR="00392DB5">
        <w:t xml:space="preserve"> </w:t>
      </w:r>
      <w:r w:rsidR="00636215">
        <w:t>Watermarks,</w:t>
      </w:r>
      <w:r>
        <w:t xml:space="preserve"> and the Passage of Time</w:t>
      </w:r>
    </w:p>
    <w:p w14:paraId="34F4E8EB" w14:textId="7F1A47B5" w:rsidR="00301388" w:rsidRDefault="00301388" w:rsidP="00FE55D0">
      <w:pPr>
        <w:pStyle w:val="Heading2"/>
        <w:jc w:val="both"/>
      </w:pPr>
      <w:r>
        <w:t>Punctuations</w:t>
      </w:r>
    </w:p>
    <w:p w14:paraId="0D8CB484" w14:textId="704441EB" w:rsidR="00A96DEC" w:rsidRDefault="00A96DEC" w:rsidP="008D4AED">
      <w:pPr>
        <w:jc w:val="both"/>
      </w:pPr>
      <w:r>
        <w:t>Data events in Trill also serve as implicit punctuations until the sync time of the event because of the property that all streams are in non-decreasing sync time order. A novel aspect of the Trill engine is that it retains an explicit notion of p</w:t>
      </w:r>
      <w:r w:rsidR="009F0517">
        <w:t>unctuations</w:t>
      </w:r>
      <w:r>
        <w:t>,</w:t>
      </w:r>
      <w:r w:rsidR="008D4AED">
        <w:t xml:space="preserve"> which</w:t>
      </w:r>
      <w:r>
        <w:t xml:space="preserve"> signify the passage of time during periods of lulls (i.e., no data). Note that even if the input stream has data events, there may be an operator such as Where that filters out most (or all) events leading to lulls in its output stream.</w:t>
      </w:r>
    </w:p>
    <w:p w14:paraId="46ED2B77" w14:textId="7C931D9B" w:rsidR="008D4AED" w:rsidRDefault="002B6BFB" w:rsidP="008D4AED">
      <w:pPr>
        <w:jc w:val="both"/>
      </w:pPr>
      <w:r>
        <w:lastRenderedPageBreak/>
        <w:t xml:space="preserve">For partitioned streams, punctuations </w:t>
      </w:r>
      <w:r w:rsidR="00A91EE4">
        <w:t>apply to a specific partition in the stream, indicated by the key in the punctuation event.</w:t>
      </w:r>
    </w:p>
    <w:p w14:paraId="67CDA3FC" w14:textId="0F713A08" w:rsidR="00392DB5" w:rsidRDefault="00392DB5" w:rsidP="00FE55D0">
      <w:pPr>
        <w:pStyle w:val="Heading2"/>
        <w:jc w:val="both"/>
      </w:pPr>
      <w:r>
        <w:t>Low Watermarks</w:t>
      </w:r>
    </w:p>
    <w:p w14:paraId="144461E6" w14:textId="418C24CF" w:rsidR="00A91EE4" w:rsidRPr="00833DE3" w:rsidRDefault="00A91EE4" w:rsidP="00A91EE4">
      <w:r>
        <w:t xml:space="preserve">For partitioned streams, Low Watermarks set a lower bound on all partitions in the stream, and any event ingressed before that lower bound will be considered out of order. This informs downstream operators, and the query consumer, of a global minimum time, allowing </w:t>
      </w:r>
      <w:r>
        <w:t>cleanup</w:t>
      </w:r>
      <w:r>
        <w:t xml:space="preserve"> of stale state, etc.</w:t>
      </w:r>
    </w:p>
    <w:p w14:paraId="7FF2D3C6" w14:textId="77777777" w:rsidR="002B6BFB" w:rsidRDefault="002B6BFB" w:rsidP="002B6BFB">
      <w:pPr>
        <w:pStyle w:val="Heading2"/>
      </w:pPr>
      <w:r>
        <w:t>Flush</w:t>
      </w:r>
    </w:p>
    <w:p w14:paraId="21B360D9" w14:textId="77777777" w:rsidR="002B6BFB" w:rsidRDefault="002B6BFB" w:rsidP="002B6BFB">
      <w:pPr>
        <w:jc w:val="both"/>
      </w:pPr>
      <w:r>
        <w:t xml:space="preserve">Trill tries to maximize performance by </w:t>
      </w:r>
      <w:proofErr w:type="spellStart"/>
      <w:r>
        <w:t>ingressing</w:t>
      </w:r>
      <w:proofErr w:type="spellEnd"/>
      <w:r>
        <w:t xml:space="preserve"> data in batches. Likewise, operators write output data events to a temporary holding batch, and wait before propagating the batch to the next downstream operator, until one of the following occurs:</w:t>
      </w:r>
    </w:p>
    <w:p w14:paraId="79971981" w14:textId="77777777" w:rsidR="002B6BFB" w:rsidRDefault="002B6BFB" w:rsidP="00070F4A">
      <w:pPr>
        <w:pStyle w:val="ListParagraph"/>
        <w:numPr>
          <w:ilvl w:val="0"/>
          <w:numId w:val="38"/>
        </w:numPr>
        <w:jc w:val="both"/>
      </w:pPr>
      <w:r>
        <w:t>The batch is full</w:t>
      </w:r>
    </w:p>
    <w:p w14:paraId="34BA5E4E" w14:textId="7D807604" w:rsidR="002B6BFB" w:rsidRDefault="002B6BFB" w:rsidP="00070F4A">
      <w:pPr>
        <w:pStyle w:val="ListParagraph"/>
        <w:numPr>
          <w:ilvl w:val="0"/>
          <w:numId w:val="38"/>
        </w:numPr>
        <w:jc w:val="both"/>
      </w:pPr>
      <w:r>
        <w:t xml:space="preserve">You get a </w:t>
      </w:r>
      <w:r w:rsidR="00070F4A">
        <w:t>flush</w:t>
      </w:r>
      <w:r>
        <w:t xml:space="preserve"> control </w:t>
      </w:r>
      <w:r w:rsidR="00070F4A">
        <w:t xml:space="preserve">message </w:t>
      </w:r>
      <w:r>
        <w:t>at the input</w:t>
      </w:r>
    </w:p>
    <w:p w14:paraId="6CC0944D" w14:textId="48FF0A33" w:rsidR="002B6BFB" w:rsidRDefault="002B6BFB" w:rsidP="00070F4A">
      <w:pPr>
        <w:jc w:val="both"/>
      </w:pPr>
      <w:r>
        <w:t xml:space="preserve">Thus, </w:t>
      </w:r>
      <w:r w:rsidR="00070F4A">
        <w:t>flushes</w:t>
      </w:r>
      <w:r>
        <w:t xml:space="preserve"> serve to “kick the system” and force it to generate output regardless of the current state of operators in the query plan.</w:t>
      </w:r>
    </w:p>
    <w:p w14:paraId="2ABF5D17" w14:textId="3661FA57" w:rsidR="00301388" w:rsidRDefault="00301388" w:rsidP="00FE55D0">
      <w:pPr>
        <w:pStyle w:val="Heading2"/>
        <w:jc w:val="both"/>
      </w:pPr>
      <w:r>
        <w:t>Batching</w:t>
      </w:r>
      <w:r w:rsidR="000C2E0A">
        <w:t>, Latency, and Memory Tradeoffs</w:t>
      </w:r>
    </w:p>
    <w:p w14:paraId="0E7604B8" w14:textId="6021B531" w:rsidR="00301388" w:rsidRDefault="00F6657D" w:rsidP="00FE55D0">
      <w:pPr>
        <w:jc w:val="both"/>
      </w:pPr>
      <w:r>
        <w:t>Flushes</w:t>
      </w:r>
      <w:r w:rsidR="00301388">
        <w:t xml:space="preserve"> and the data batch maximum size control the throughput/latency tradeoff in Trill. Trill operators try to fill up a batch before sending it to the next operator, thereby introducing latency. Users may introduce frequent </w:t>
      </w:r>
      <w:r w:rsidR="007E081F">
        <w:t>flushes</w:t>
      </w:r>
      <w:r w:rsidR="00301388">
        <w:t xml:space="preserve"> in order to force the engine to output batches early, thereby reducing latency.</w:t>
      </w:r>
    </w:p>
    <w:p w14:paraId="28F0C392" w14:textId="75CCCC00" w:rsidR="00301388" w:rsidRDefault="00301388" w:rsidP="00FE55D0">
      <w:pPr>
        <w:jc w:val="both"/>
      </w:pPr>
      <w:r>
        <w:t xml:space="preserve">However, a very frequent </w:t>
      </w:r>
      <w:r w:rsidR="007E081F">
        <w:t>flush</w:t>
      </w:r>
      <w:r>
        <w:t xml:space="preserve"> strategy may result in many batches being almost empty, which could result in a significant waste of memory.</w:t>
      </w:r>
    </w:p>
    <w:p w14:paraId="4237A647" w14:textId="179E4F00" w:rsidR="00301388" w:rsidRDefault="00301388" w:rsidP="00FE55D0">
      <w:pPr>
        <w:jc w:val="both"/>
      </w:pPr>
      <w:r>
        <w:t xml:space="preserve">A simple first step towards solving this problem is to allow users to control the batch size using a global configuration setting. This allows us to avoid some really bad </w:t>
      </w:r>
      <w:proofErr w:type="gramStart"/>
      <w:r>
        <w:t>cases, but</w:t>
      </w:r>
      <w:proofErr w:type="gramEnd"/>
      <w:r>
        <w:t xml:space="preserve"> does not cover the cases where different operators see different </w:t>
      </w:r>
      <w:r w:rsidR="00A3758F">
        <w:t>flush</w:t>
      </w:r>
      <w:r>
        <w:t xml:space="preserve"> frequencies due to query and data semantics. For example, </w:t>
      </w:r>
      <w:r w:rsidR="00A3758F">
        <w:t xml:space="preserve">consider a query with an ingress policy of </w:t>
      </w:r>
      <w:proofErr w:type="spellStart"/>
      <w:r w:rsidR="00A3758F">
        <w:t>FlushPolicy.FlushOnPunctuation</w:t>
      </w:r>
      <w:proofErr w:type="spellEnd"/>
      <w:r w:rsidR="00A3758F">
        <w:t>, in which each punctuation generated or ingressed will trigger a flush. A</w:t>
      </w:r>
      <w:bookmarkStart w:id="23" w:name="_GoBack"/>
      <w:bookmarkEnd w:id="23"/>
      <w:r>
        <w:t xml:space="preserve">n input may have a punctuation every 1000 events, but the result of a filter with selectivity 0.2 would have a punctuation every 200 events. The punctuation frequency may also be data dependent and change with time (e.g., how many tuples join with a given input in Join). Thus, we propose a dynamically adaptive batch-size setting </w:t>
      </w:r>
      <w:r w:rsidR="00EB197D">
        <w:t xml:space="preserve">algorithm that works as follows. Let </w:t>
      </w:r>
      <w:proofErr w:type="spellStart"/>
      <w:r w:rsidR="00EB197D">
        <w:t>DefaultBatchSize</w:t>
      </w:r>
      <w:proofErr w:type="spellEnd"/>
      <w:r w:rsidR="00EB197D">
        <w:t xml:space="preserve"> denote the “ideal” batch size in the absence of punctuations, where performance does not improve significantly (on expectation) when the batch size is increased further (80,000 by default). Let </w:t>
      </w:r>
      <w:proofErr w:type="spellStart"/>
      <w:r w:rsidR="00EB197D">
        <w:t>StartBatchSize</w:t>
      </w:r>
      <w:proofErr w:type="spellEnd"/>
      <w:r w:rsidR="00EB197D">
        <w:t xml:space="preserve"> be the smallest batch size that gives reasonable performance on expectation, such that a lower batch size degrades performance significantly (250 by default).</w:t>
      </w:r>
    </w:p>
    <w:p w14:paraId="7BF9BAA7" w14:textId="50C47EE1" w:rsidR="00EB197D" w:rsidRDefault="00EB197D" w:rsidP="00FE55D0">
      <w:pPr>
        <w:jc w:val="both"/>
      </w:pPr>
      <w:r>
        <w:t>For each operator:</w:t>
      </w:r>
    </w:p>
    <w:p w14:paraId="1491DA95" w14:textId="0922F181" w:rsidR="00301388" w:rsidRDefault="00EB197D" w:rsidP="00FE55D0">
      <w:pPr>
        <w:pStyle w:val="ListParagraph"/>
        <w:numPr>
          <w:ilvl w:val="0"/>
          <w:numId w:val="26"/>
        </w:numPr>
        <w:jc w:val="both"/>
      </w:pPr>
      <w:r>
        <w:t xml:space="preserve">Start the batch size at </w:t>
      </w:r>
      <w:proofErr w:type="spellStart"/>
      <w:r>
        <w:t>MaxBatchSize</w:t>
      </w:r>
      <w:proofErr w:type="spellEnd"/>
      <w:r>
        <w:t xml:space="preserve"> = </w:t>
      </w:r>
      <w:proofErr w:type="spellStart"/>
      <w:r>
        <w:t>StartBatchSize</w:t>
      </w:r>
      <w:proofErr w:type="spellEnd"/>
    </w:p>
    <w:p w14:paraId="7D79138F" w14:textId="1C979EB5" w:rsidR="00301388" w:rsidRDefault="00301388" w:rsidP="00EB197D">
      <w:pPr>
        <w:pStyle w:val="ListParagraph"/>
        <w:numPr>
          <w:ilvl w:val="0"/>
          <w:numId w:val="26"/>
        </w:numPr>
        <w:jc w:val="both"/>
      </w:pPr>
      <w:r>
        <w:t xml:space="preserve">Observe the first k </w:t>
      </w:r>
      <w:r w:rsidR="00EB197D">
        <w:t xml:space="preserve">punctuations, or wait until the first </w:t>
      </w:r>
      <w:proofErr w:type="spellStart"/>
      <w:r w:rsidR="00EB197D">
        <w:t>DefaultBatchSize</w:t>
      </w:r>
      <w:proofErr w:type="spellEnd"/>
      <w:r w:rsidR="00EB197D">
        <w:t xml:space="preserve"> events are observed: set batch size to </w:t>
      </w:r>
      <w:proofErr w:type="spellStart"/>
      <w:r w:rsidR="00EB197D">
        <w:t>MaxBatchSize</w:t>
      </w:r>
      <w:proofErr w:type="spellEnd"/>
      <w:r w:rsidR="00EB197D">
        <w:t xml:space="preserve"> = </w:t>
      </w:r>
      <w:proofErr w:type="gramStart"/>
      <w:r w:rsidR="00EB197D">
        <w:t>MIN(</w:t>
      </w:r>
      <w:proofErr w:type="gramEnd"/>
      <w:r w:rsidR="00EB197D">
        <w:t xml:space="preserve">max. batch fill * 1.25, </w:t>
      </w:r>
      <w:proofErr w:type="spellStart"/>
      <w:r w:rsidR="00EB197D">
        <w:t>DefaultBatchSize</w:t>
      </w:r>
      <w:proofErr w:type="spellEnd"/>
      <w:r w:rsidR="00EB197D">
        <w:t>)</w:t>
      </w:r>
    </w:p>
    <w:p w14:paraId="4CE9AA55" w14:textId="4AB60EBE" w:rsidR="00EB197D" w:rsidRDefault="00EB197D" w:rsidP="00EB197D">
      <w:pPr>
        <w:pStyle w:val="ListParagraph"/>
        <w:numPr>
          <w:ilvl w:val="0"/>
          <w:numId w:val="26"/>
        </w:numPr>
        <w:jc w:val="both"/>
      </w:pPr>
      <w:r>
        <w:t xml:space="preserve">Keep a running average of observed actual outgoing batch </w:t>
      </w:r>
      <w:proofErr w:type="gramStart"/>
      <w:r>
        <w:t>sizes, and</w:t>
      </w:r>
      <w:proofErr w:type="gramEnd"/>
      <w:r>
        <w:t xml:space="preserve"> adjust </w:t>
      </w:r>
      <w:proofErr w:type="spellStart"/>
      <w:r>
        <w:t>MaxBatchSize</w:t>
      </w:r>
      <w:proofErr w:type="spellEnd"/>
      <w:r>
        <w:t xml:space="preserve"> periodically. </w:t>
      </w:r>
    </w:p>
    <w:p w14:paraId="76548D18" w14:textId="3867C2E0" w:rsidR="00966FB8" w:rsidRPr="00301388" w:rsidRDefault="00301388" w:rsidP="00FE55D0">
      <w:pPr>
        <w:jc w:val="both"/>
      </w:pPr>
      <w:r>
        <w:lastRenderedPageBreak/>
        <w:t xml:space="preserve">The memory pools (per operator) are </w:t>
      </w:r>
      <w:r w:rsidR="00966FB8">
        <w:t xml:space="preserve">also </w:t>
      </w:r>
      <w:r>
        <w:t xml:space="preserve">modified to handle </w:t>
      </w:r>
      <w:r w:rsidR="00966FB8">
        <w:t>varying batch sizes by allowing us to return batches of the older size to the GC instead of returning them to the pool. As a result, the memory pool at any given moment only contains batches of a fixed size, which may adjust periodically.</w:t>
      </w:r>
    </w:p>
    <w:p w14:paraId="48AF664A" w14:textId="09ACF33F" w:rsidR="009F0517" w:rsidRDefault="000D7C5E" w:rsidP="00FE55D0">
      <w:pPr>
        <w:pStyle w:val="Heading1"/>
        <w:jc w:val="both"/>
      </w:pPr>
      <w:bookmarkStart w:id="24" w:name="_Ref367895603"/>
      <w:r>
        <w:t xml:space="preserve">Two-Stage </w:t>
      </w:r>
      <w:r w:rsidR="00E2274A">
        <w:t xml:space="preserve">Grouped </w:t>
      </w:r>
      <w:proofErr w:type="spellStart"/>
      <w:r w:rsidR="00A443BE">
        <w:t>SubQuery</w:t>
      </w:r>
      <w:proofErr w:type="spellEnd"/>
      <w:r w:rsidR="00A443BE">
        <w:t xml:space="preserve"> Processing</w:t>
      </w:r>
      <w:bookmarkEnd w:id="24"/>
    </w:p>
    <w:p w14:paraId="120795CA" w14:textId="06D489F5" w:rsidR="009F0517" w:rsidRDefault="009F0517" w:rsidP="00FE55D0">
      <w:pPr>
        <w:jc w:val="both"/>
      </w:pPr>
      <w:r>
        <w:t xml:space="preserve">Trill </w:t>
      </w:r>
      <w:r w:rsidR="00701DB4">
        <w:t>supports the notion of grouped sub-queries. The basic idea is that given an input stream, t</w:t>
      </w:r>
      <w:r w:rsidR="00E2274A">
        <w:t>he user provides a grouping key</w:t>
      </w:r>
      <w:r w:rsidR="00701DB4">
        <w:t xml:space="preserve"> and a subquery to be executed for every distinct value of the key. </w:t>
      </w:r>
      <w:r w:rsidR="003D471A">
        <w:t xml:space="preserve">Logically, the sub-query is executed on every substream consisting of events with the same distinct value of the key. </w:t>
      </w:r>
      <w:r w:rsidR="00701DB4">
        <w:t xml:space="preserve">The </w:t>
      </w:r>
      <w:proofErr w:type="spellStart"/>
      <w:r w:rsidR="00701DB4" w:rsidRPr="00E2274A">
        <w:rPr>
          <w:i/>
        </w:rPr>
        <w:t>GroupApply</w:t>
      </w:r>
      <w:proofErr w:type="spellEnd"/>
      <w:r w:rsidR="00701DB4">
        <w:t xml:space="preserve"> operator in Trill executes such a query very effic</w:t>
      </w:r>
      <w:r w:rsidR="00E2274A">
        <w:t xml:space="preserve">iently on a multi-core machine. </w:t>
      </w:r>
      <w:r w:rsidR="00701DB4">
        <w:t xml:space="preserve">We now describe the novel two-stage architecture of </w:t>
      </w:r>
      <w:proofErr w:type="spellStart"/>
      <w:r w:rsidR="00701DB4">
        <w:t>GroupApply</w:t>
      </w:r>
      <w:proofErr w:type="spellEnd"/>
      <w:r w:rsidR="00701DB4">
        <w:t xml:space="preserve"> that makes this possible.</w:t>
      </w:r>
    </w:p>
    <w:p w14:paraId="42775CEB" w14:textId="24E18F01" w:rsidR="00E2274A" w:rsidRDefault="00E2274A" w:rsidP="00366D85">
      <w:r>
        <w:t xml:space="preserve">We logically model the </w:t>
      </w:r>
      <w:proofErr w:type="spellStart"/>
      <w:r>
        <w:t>GroupApply</w:t>
      </w:r>
      <w:proofErr w:type="spellEnd"/>
      <w:r>
        <w:t xml:space="preserve"> operator using a DAG as shown in </w:t>
      </w:r>
      <w:r>
        <w:fldChar w:fldCharType="begin"/>
      </w:r>
      <w:r>
        <w:instrText xml:space="preserve"> REF _Ref367459581 \h </w:instrText>
      </w:r>
      <w:r>
        <w:fldChar w:fldCharType="separate"/>
      </w:r>
      <w:r w:rsidR="00D37ABB">
        <w:t xml:space="preserve">Figure </w:t>
      </w:r>
      <w:r w:rsidR="00D37ABB">
        <w:rPr>
          <w:noProof/>
        </w:rPr>
        <w:t>10</w:t>
      </w:r>
      <w:r>
        <w:fldChar w:fldCharType="end"/>
      </w:r>
      <w:r>
        <w:t>. The operation has multiple stages that we describe next.</w:t>
      </w:r>
      <w:r w:rsidR="00FB3342">
        <w:t xml:space="preserve"> Overall, there are NumBranchesL1 copies of the map/shuffle stage, and NumBranchesL2 copies of the apply/reduce stage</w:t>
      </w:r>
    </w:p>
    <w:p w14:paraId="7B179BAA" w14:textId="10DC907B" w:rsidR="00E2274A" w:rsidRDefault="00E2274A" w:rsidP="00E2274A">
      <w:pPr>
        <w:pStyle w:val="Heading2"/>
      </w:pPr>
      <w:r>
        <w:t>Spray/Map</w:t>
      </w:r>
    </w:p>
    <w:p w14:paraId="09A51AF4" w14:textId="0291D67E" w:rsidR="00E2274A" w:rsidRDefault="00366D85" w:rsidP="00366D85">
      <w:pPr>
        <w:jc w:val="both"/>
      </w:pPr>
      <w:r>
        <w:t>The first step takes a stream of batches and performs a stateless spray of the batches to multiple cores</w:t>
      </w:r>
      <w:r w:rsidR="00FB3342">
        <w:t xml:space="preserve"> (equal to NumBranchesL1) via blocking concurrent queues</w:t>
      </w:r>
      <w:r>
        <w:t>. This operator performs a constant amount of work per batch and hence introduces negligible overhead to the system.</w:t>
      </w:r>
    </w:p>
    <w:p w14:paraId="1E07AC4E" w14:textId="7A4C4768" w:rsidR="00E2274A" w:rsidRDefault="009D1846" w:rsidP="00E2274A">
      <w:pPr>
        <w:pStyle w:val="Heading2"/>
      </w:pPr>
      <w:r>
        <w:t xml:space="preserve">Map, Group, </w:t>
      </w:r>
      <w:r w:rsidR="00FB3342">
        <w:t>Shuffle</w:t>
      </w:r>
    </w:p>
    <w:p w14:paraId="1AA5D144" w14:textId="2B4EA161" w:rsidR="003D471A" w:rsidRDefault="00FB3342" w:rsidP="00FE55D0">
      <w:pPr>
        <w:jc w:val="both"/>
      </w:pPr>
      <w:r>
        <w:t xml:space="preserve">This operator resides on each of NumBranchesL1 </w:t>
      </w:r>
      <w:proofErr w:type="gramStart"/>
      <w:r>
        <w:t>cores, and</w:t>
      </w:r>
      <w:proofErr w:type="gramEnd"/>
      <w:r>
        <w:t xml:space="preserve"> receives events in a round-robin fashion from the sprayers. The shuffle maintains NumBranchesL2 number of output batches, for each incoming batch, it applies the map subquery and then generates the grouping key and its associated hash function on the resulting stream. Based on the hash value, it stores the tuple in one of the NumBranchesL2 partial output batches. When any output batch gets filled up, the batch is delivered to the corresponding Apply branch via a lock-free blocking concurrent queue.</w:t>
      </w:r>
    </w:p>
    <w:p w14:paraId="5E07FE6B" w14:textId="77777777" w:rsidR="007E5FB5" w:rsidRDefault="000D6B33" w:rsidP="007E5FB5">
      <w:pPr>
        <w:keepNext/>
        <w:jc w:val="center"/>
      </w:pPr>
      <w:r>
        <w:rPr>
          <w:noProof/>
          <w:lang w:eastAsia="en-US"/>
        </w:rPr>
        <w:lastRenderedPageBreak/>
        <mc:AlternateContent>
          <mc:Choice Requires="wpc">
            <w:drawing>
              <wp:inline distT="0" distB="0" distL="0" distR="0" wp14:anchorId="0B0E2568" wp14:editId="37885406">
                <wp:extent cx="2472690" cy="2735248"/>
                <wp:effectExtent l="0" t="0" r="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pic:cNvPicPr>
                            <a:picLocks noChangeAspect="1"/>
                          </pic:cNvPicPr>
                        </pic:nvPicPr>
                        <pic:blipFill>
                          <a:blip r:embed="rId26"/>
                          <a:stretch>
                            <a:fillRect/>
                          </a:stretch>
                        </pic:blipFill>
                        <pic:spPr>
                          <a:xfrm>
                            <a:off x="0" y="0"/>
                            <a:ext cx="2379731" cy="2655735"/>
                          </a:xfrm>
                          <a:prstGeom prst="rect">
                            <a:avLst/>
                          </a:prstGeom>
                        </pic:spPr>
                      </pic:pic>
                    </wpc:wpc>
                  </a:graphicData>
                </a:graphic>
              </wp:inline>
            </w:drawing>
          </mc:Choice>
          <mc:Fallback xmlns:a="http://schemas.openxmlformats.org/drawingml/2006/main" xmlns:pic="http://schemas.openxmlformats.org/drawingml/2006/picture" xmlns:a14="http://schemas.microsoft.com/office/drawing/2010/main">
            <w:pict>
              <v:group id="Canvas 10" style="width:194.7pt;height:215.35pt;mso-position-horizontal-relative:char;mso-position-vertical-relative:line" coordsize="24726,27349" o:spid="_x0000_s1026" editas="canvas" w14:anchorId="4A4860D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4726;height:27349;visibility:visible;mso-wrap-style:square" type="#_x0000_t75">
                  <v:fill o:detectmouseclick="t"/>
                  <v:path o:connecttype="none"/>
                </v:shape>
                <v:shape id="Picture 11" style="position:absolute;width:23797;height:26557;visibility:visible;mso-wrap-style:square" o:spid="_x0000_s102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5sdbBAAAA2wAAAA8AAABkcnMvZG93bnJldi54bWxET8lqwzAQvRf6D2IKvTWyYzDBjRJKaUIv&#10;PcQJpMeJNbFMrZGxFC9/XwUKvc3jrbPeTrYVA/W+cawgXSQgiCunG64VnI67lxUIH5A1to5JwUwe&#10;tpvHhzUW2o18oKEMtYgh7AtUYELoCil9ZciiX7iOOHJX11sMEfa11D2OMdy2cpkkubTYcGww2NG7&#10;oeqnvFkFN073X/O3obH72F9snmeZnc5KPT9Nb68gAk3hX/zn/tRxfgr3X+IBcvM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e5sdbBAAAA2wAAAA8AAAAAAAAAAAAAAAAAnwIA&#10;AGRycy9kb3ducmV2LnhtbFBLBQYAAAAABAAEAPcAAACNAwAAAAA=&#10;">
                  <v:imagedata o:title="" r:id="rId27"/>
                  <v:path arrowok="t"/>
                </v:shape>
                <w10:anchorlock/>
              </v:group>
            </w:pict>
          </mc:Fallback>
        </mc:AlternateContent>
      </w:r>
    </w:p>
    <w:p w14:paraId="139DB63D" w14:textId="25537214" w:rsidR="007E5FB5" w:rsidRDefault="007E5FB5" w:rsidP="007E5FB5">
      <w:pPr>
        <w:pStyle w:val="Caption"/>
        <w:jc w:val="center"/>
      </w:pPr>
      <w:bookmarkStart w:id="25" w:name="_Ref367459581"/>
      <w:r>
        <w:t xml:space="preserve">Figure </w:t>
      </w:r>
      <w:r w:rsidR="002A254B">
        <w:fldChar w:fldCharType="begin"/>
      </w:r>
      <w:r w:rsidR="002A254B">
        <w:instrText xml:space="preserve"> SEQ Figure \* ARABIC </w:instrText>
      </w:r>
      <w:r w:rsidR="002A254B">
        <w:fldChar w:fldCharType="separate"/>
      </w:r>
      <w:r w:rsidR="002A254B">
        <w:rPr>
          <w:noProof/>
        </w:rPr>
        <w:t>12</w:t>
      </w:r>
      <w:r w:rsidR="002A254B">
        <w:rPr>
          <w:noProof/>
        </w:rPr>
        <w:fldChar w:fldCharType="end"/>
      </w:r>
      <w:bookmarkEnd w:id="25"/>
      <w:r>
        <w:t xml:space="preserve">: Two-stage streaming </w:t>
      </w:r>
      <w:proofErr w:type="spellStart"/>
      <w:r>
        <w:t>GroupApply</w:t>
      </w:r>
      <w:proofErr w:type="spellEnd"/>
      <w:r>
        <w:t xml:space="preserve"> architecture</w:t>
      </w:r>
    </w:p>
    <w:p w14:paraId="6F4671F3" w14:textId="2195CD08" w:rsidR="00701DB4" w:rsidRDefault="009D1846" w:rsidP="00E2274A">
      <w:pPr>
        <w:pStyle w:val="Heading2"/>
      </w:pPr>
      <w:r>
        <w:t xml:space="preserve">Merge, </w:t>
      </w:r>
      <w:r w:rsidR="00E2274A">
        <w:t>Apply</w:t>
      </w:r>
      <w:r>
        <w:t>, Ungroup</w:t>
      </w:r>
      <w:r w:rsidR="00E2274A">
        <w:t xml:space="preserve"> (Streaming Reduce)</w:t>
      </w:r>
    </w:p>
    <w:p w14:paraId="1D939E13" w14:textId="790FD111" w:rsidR="00E2274A" w:rsidRDefault="009D1846" w:rsidP="009D1846">
      <w:pPr>
        <w:jc w:val="both"/>
      </w:pPr>
      <w:r>
        <w:t>At each of the NumBranchesL2 cores, we first perform a union of data from NumBranchesL1 upstream inputs. The union is a temporal union (maintaining timestamp order) in order to retain the invariant that all streams in Trill are in strict sync-time order. This is followed by an application of the reduce sub-query on each of the cores. This is followed by an ungroup operation that unpeels the grouping key (nesting is allowed). The results of these are fed to the final merge operation.</w:t>
      </w:r>
    </w:p>
    <w:p w14:paraId="22DAAAC2" w14:textId="01FCDFD7" w:rsidR="00E2274A" w:rsidRDefault="00E2274A" w:rsidP="00E2274A">
      <w:pPr>
        <w:pStyle w:val="Heading2"/>
      </w:pPr>
      <w:r>
        <w:t>Final Merge</w:t>
      </w:r>
    </w:p>
    <w:p w14:paraId="557520A4" w14:textId="413FC612" w:rsidR="00E2274A" w:rsidRDefault="009D1846" w:rsidP="009D1846">
      <w:pPr>
        <w:jc w:val="both"/>
      </w:pPr>
      <w:r>
        <w:t>The result batches from the reduce operations need to be merged into a single output stream in temporal order. This operation is performed by the same merger from Section 8.3 that merges multiple streams into one. We use a sequence of cascading binary merges in order to scale out the merge across multiple cores (each binary merge can potentially reside on a different core). Further, the use of binary merges provides significant performance benefits over using a priority queue to perform a single n-way merge.</w:t>
      </w:r>
      <w:r w:rsidR="00A443BE">
        <w:t xml:space="preserve"> We typically use three cores to perform the merge: one for the root, and two more for the left and right sub-trees</w:t>
      </w:r>
      <w:r w:rsidR="004B4EBD">
        <w:t xml:space="preserve"> respectively, although other configurations are also possible.</w:t>
      </w:r>
    </w:p>
    <w:p w14:paraId="408D5F46" w14:textId="14EFB643" w:rsidR="00B9739E" w:rsidRDefault="00B9739E" w:rsidP="00B9739E">
      <w:pPr>
        <w:pStyle w:val="Heading2"/>
      </w:pPr>
      <w:r>
        <w:t>Multi-Input Apply/Reduce</w:t>
      </w:r>
    </w:p>
    <w:p w14:paraId="21B2137F" w14:textId="0C19E914" w:rsidR="00B9739E" w:rsidRPr="00B9739E" w:rsidRDefault="00B9739E" w:rsidP="0084713D">
      <w:pPr>
        <w:jc w:val="both"/>
      </w:pPr>
      <w:r>
        <w:t xml:space="preserve">Trill also supports an apply branch with two inputs. The basic idea and architecture are </w:t>
      </w:r>
      <w:proofErr w:type="gramStart"/>
      <w:r>
        <w:t>similar</w:t>
      </w:r>
      <w:r w:rsidR="0084713D">
        <w:t xml:space="preserve"> to</w:t>
      </w:r>
      <w:proofErr w:type="gramEnd"/>
      <w:r w:rsidR="0084713D">
        <w:t xml:space="preserve"> the description above, except that there are two separate map phases for each of the inputs, and these map outputs are shuffled and brought together to a single set of two-input reducers. The details are omitted for brevity.</w:t>
      </w:r>
    </w:p>
    <w:p w14:paraId="2C096545" w14:textId="699E4CD0" w:rsidR="00366D85" w:rsidRDefault="0069324D" w:rsidP="00366D85">
      <w:pPr>
        <w:pStyle w:val="Heading1"/>
      </w:pPr>
      <w:bookmarkStart w:id="26" w:name="_Ref367979915"/>
      <w:r>
        <w:lastRenderedPageBreak/>
        <w:t>Discussion</w:t>
      </w:r>
      <w:bookmarkEnd w:id="26"/>
    </w:p>
    <w:p w14:paraId="78F5BA46" w14:textId="6526BEE4" w:rsidR="0069324D" w:rsidRDefault="0069324D" w:rsidP="004646B3">
      <w:pPr>
        <w:pStyle w:val="Heading2"/>
        <w:jc w:val="both"/>
      </w:pPr>
      <w:r>
        <w:t>Sorted Data and Exploiting Sort Orders</w:t>
      </w:r>
    </w:p>
    <w:p w14:paraId="40124572" w14:textId="6DA48CAD" w:rsidR="00366D85" w:rsidRDefault="00366D85" w:rsidP="004646B3">
      <w:pPr>
        <w:jc w:val="both"/>
      </w:pPr>
      <w:r>
        <w:t xml:space="preserve">In case we are performing offline </w:t>
      </w:r>
      <w:r w:rsidR="00A443BE">
        <w:t xml:space="preserve">relational </w:t>
      </w:r>
      <w:r>
        <w:t>queries</w:t>
      </w:r>
      <w:r w:rsidR="00A443BE">
        <w:t xml:space="preserve"> (including progressive queries)</w:t>
      </w:r>
      <w:r>
        <w:t xml:space="preserve">, we may have the ability to pre-sort the data </w:t>
      </w:r>
      <w:r w:rsidR="00A443BE">
        <w:t xml:space="preserve">by some key </w:t>
      </w:r>
      <w:r>
        <w:t>in order to optimize query processing using Trill. Trill supports a compile-time property to identify whether the data is snapshot-sorted (i.e., whether each snapshot is sorted by some payload key). In case of progressive data, snapshot-sorted implies a global sort order for the data.</w:t>
      </w:r>
    </w:p>
    <w:p w14:paraId="023658E9" w14:textId="7F279FCA" w:rsidR="00366D85" w:rsidRDefault="00366D85" w:rsidP="004646B3">
      <w:pPr>
        <w:jc w:val="both"/>
      </w:pPr>
      <w:r>
        <w:t xml:space="preserve">Trill also supports the notion of </w:t>
      </w:r>
      <w:r w:rsidR="0069324D">
        <w:t>sort-order-aware data packing. The basic idea here is that sorted data is packed into batches according to the following rule:</w:t>
      </w:r>
    </w:p>
    <w:p w14:paraId="158CF9C5" w14:textId="596779BE" w:rsidR="0069324D" w:rsidRPr="004646B3" w:rsidRDefault="0069324D" w:rsidP="004646B3">
      <w:pPr>
        <w:pStyle w:val="ListParagraph"/>
        <w:jc w:val="both"/>
        <w:rPr>
          <w:i/>
        </w:rPr>
      </w:pPr>
      <w:r w:rsidRPr="004646B3">
        <w:rPr>
          <w:i/>
        </w:rPr>
        <w:t>For a given batch B, data with a given sort key value K cannot spill to the next batch B+1, unless all the data in batch B has the same sort key value K</w:t>
      </w:r>
    </w:p>
    <w:p w14:paraId="1B870F96" w14:textId="1A760FCD" w:rsidR="0069324D" w:rsidRDefault="0069324D" w:rsidP="004646B3">
      <w:pPr>
        <w:jc w:val="both"/>
      </w:pPr>
      <w:r>
        <w:t xml:space="preserve">The spray phase of </w:t>
      </w:r>
      <w:proofErr w:type="spellStart"/>
      <w:r>
        <w:t>GroupApply</w:t>
      </w:r>
      <w:proofErr w:type="spellEnd"/>
      <w:r>
        <w:t xml:space="preserve"> can exploit this packing scheme to retain the sort order during spray. Basically, it retains the last key in the current batch B before spraying it to core </w:t>
      </w:r>
      <w:proofErr w:type="spellStart"/>
      <w:r>
        <w:rPr>
          <w:i/>
        </w:rPr>
        <w:t>i</w:t>
      </w:r>
      <w:proofErr w:type="spellEnd"/>
      <w:r>
        <w:t xml:space="preserve">. In case the first element in the next batch B+1 has the same key value, that batch is also sprayed to the same core </w:t>
      </w:r>
      <w:proofErr w:type="spellStart"/>
      <w:r>
        <w:rPr>
          <w:i/>
        </w:rPr>
        <w:t>i</w:t>
      </w:r>
      <w:proofErr w:type="spellEnd"/>
      <w:r>
        <w:t xml:space="preserve">. Otherwise, the batch B+1 is sprayed as usual to the next core </w:t>
      </w:r>
      <w:r>
        <w:rPr>
          <w:i/>
        </w:rPr>
        <w:t>i+1</w:t>
      </w:r>
      <w:r>
        <w:t>. This choice allows the sort ordering and packing property to be retained within each downstream branch.</w:t>
      </w:r>
    </w:p>
    <w:p w14:paraId="3E48FAE6" w14:textId="16733F41" w:rsidR="0069324D" w:rsidRDefault="0069324D" w:rsidP="004646B3">
      <w:pPr>
        <w:jc w:val="both"/>
      </w:pPr>
      <w:r>
        <w:t xml:space="preserve">Further, if the </w:t>
      </w:r>
      <w:proofErr w:type="spellStart"/>
      <w:r>
        <w:t>GroupApply</w:t>
      </w:r>
      <w:proofErr w:type="spellEnd"/>
      <w:r>
        <w:t xml:space="preserve"> key happens to be equal to or a subset of the sorting key, we move the </w:t>
      </w:r>
      <w:r w:rsidR="000E6B12">
        <w:t xml:space="preserve">apply sub-query </w:t>
      </w:r>
      <w:r>
        <w:t xml:space="preserve">into the </w:t>
      </w:r>
      <w:r w:rsidR="000E6B12">
        <w:t>spray phase, thereby completely avoiding the shuffle.</w:t>
      </w:r>
    </w:p>
    <w:p w14:paraId="0BBAC063" w14:textId="2AEE0B6D" w:rsidR="004B4EBD" w:rsidRDefault="00FB070B" w:rsidP="004B4EBD">
      <w:pPr>
        <w:pStyle w:val="Heading2"/>
      </w:pPr>
      <w:r>
        <w:t>Asymmetric Join</w:t>
      </w:r>
    </w:p>
    <w:p w14:paraId="22DADB0E" w14:textId="36B84E64" w:rsidR="004B4EBD" w:rsidRDefault="004B4EBD" w:rsidP="0011539A">
      <w:pPr>
        <w:jc w:val="both"/>
      </w:pPr>
      <w:r>
        <w:t>Trill support</w:t>
      </w:r>
      <w:r w:rsidR="004C493B">
        <w:t xml:space="preserve">s a variant of join called the asymmetric join. The basic idea is that if the left side of the join is such smaller than the right side, we </w:t>
      </w:r>
      <w:r w:rsidR="006553C6">
        <w:t xml:space="preserve">multicast </w:t>
      </w:r>
      <w:r w:rsidR="004C493B">
        <w:t xml:space="preserve">the left side to all the cores and simply spray the </w:t>
      </w:r>
      <w:proofErr w:type="gramStart"/>
      <w:r w:rsidR="004C493B">
        <w:t>right side</w:t>
      </w:r>
      <w:proofErr w:type="gramEnd"/>
      <w:r w:rsidR="004C493B">
        <w:t xml:space="preserve"> round-robin across the join operator instances. This allows us to completely avoid the shuffle phase of the map-reduce</w:t>
      </w:r>
      <w:r w:rsidR="006553C6">
        <w:t>, at the expense of having a duplicate copy of the (smaller) left side at all cores</w:t>
      </w:r>
      <w:r w:rsidR="004C493B">
        <w:t>.</w:t>
      </w:r>
      <w:r w:rsidR="00B9739E">
        <w:t xml:space="preserve"> </w:t>
      </w:r>
      <w:r w:rsidR="006553C6">
        <w:t xml:space="preserve">The user </w:t>
      </w:r>
      <w:proofErr w:type="gramStart"/>
      <w:r w:rsidR="006553C6">
        <w:t>is allowed to</w:t>
      </w:r>
      <w:proofErr w:type="gramEnd"/>
      <w:r w:rsidR="006553C6">
        <w:t xml:space="preserve"> choose this variant of Join by specifying an optional parameter to the Join operator. </w:t>
      </w:r>
      <w:r w:rsidR="00B9739E">
        <w:t>The asymmetric join operation is supported by an asymmetric two-input reduce phase that multicasts the smaller side and sprays the larger side of the reducer.</w:t>
      </w:r>
    </w:p>
    <w:p w14:paraId="09390CDF" w14:textId="6AAB90D5" w:rsidR="00FB070B" w:rsidRDefault="00FB070B" w:rsidP="00FB070B">
      <w:pPr>
        <w:pStyle w:val="Heading2"/>
      </w:pPr>
      <w:r>
        <w:t>Sort-Order-Aware Join</w:t>
      </w:r>
    </w:p>
    <w:p w14:paraId="7EC87132" w14:textId="7FD5D01B" w:rsidR="00FB070B" w:rsidRPr="00FB070B" w:rsidRDefault="0011539A" w:rsidP="0011539A">
      <w:pPr>
        <w:jc w:val="both"/>
      </w:pPr>
      <w:r>
        <w:t xml:space="preserve">In case the data is sorted by same key (or a superset) as the join key, we can use a more efficient version of the join that does not perform any hashing of tuples. This is </w:t>
      </w:r>
      <w:proofErr w:type="gramStart"/>
      <w:r>
        <w:t>similar to</w:t>
      </w:r>
      <w:proofErr w:type="gramEnd"/>
      <w:r>
        <w:t xml:space="preserve"> the merge-join operator in databases. Trill automatically chooses between the traditional hash join and the merge join based on compile-time stream properties.</w:t>
      </w:r>
    </w:p>
    <w:p w14:paraId="46807F3E" w14:textId="7F7ED730" w:rsidR="009F0517" w:rsidRDefault="00366D85" w:rsidP="004646B3">
      <w:pPr>
        <w:pStyle w:val="Heading2"/>
        <w:jc w:val="both"/>
      </w:pPr>
      <w:r>
        <w:t>Schedulers</w:t>
      </w:r>
    </w:p>
    <w:p w14:paraId="79EC40A1" w14:textId="198381A2" w:rsidR="00366D85" w:rsidRDefault="006F6D6A" w:rsidP="004646B3">
      <w:pPr>
        <w:tabs>
          <w:tab w:val="left" w:pos="1027"/>
        </w:tabs>
        <w:jc w:val="both"/>
      </w:pPr>
      <w:r>
        <w:t xml:space="preserve">Our current implementation of Trill uses the </w:t>
      </w:r>
      <w:proofErr w:type="spellStart"/>
      <w:r>
        <w:t>GroupApply</w:t>
      </w:r>
      <w:proofErr w:type="spellEnd"/>
      <w:r>
        <w:t xml:space="preserve"> operator as the building block for scaling out on to multiple processor cores. We have also designed a more general scheduler mechanism to allow more effective sharing of resources across multiple queries and operators. The basic idea is to create and assign a scheduler per </w:t>
      </w:r>
      <w:proofErr w:type="gramStart"/>
      <w:r>
        <w:t>core, and</w:t>
      </w:r>
      <w:proofErr w:type="gramEnd"/>
      <w:r>
        <w:t xml:space="preserve"> allocate operators across these schedulers. The key novelty is that the scheduler logic operates purely at batch boundaries, thus avoiding a performance penalty. Communication across schedulers (in case a </w:t>
      </w:r>
      <w:r>
        <w:lastRenderedPageBreak/>
        <w:t>downstream operator is assigned to a different scheduler) is accomplished using efficient lock-free queues of batched messages.</w:t>
      </w:r>
    </w:p>
    <w:p w14:paraId="480CE732" w14:textId="5B2273B6" w:rsidR="00B11ED5" w:rsidRDefault="00B11ED5" w:rsidP="004646B3">
      <w:pPr>
        <w:pStyle w:val="Heading1"/>
        <w:jc w:val="both"/>
      </w:pPr>
      <w:r>
        <w:t>Conclusions</w:t>
      </w:r>
    </w:p>
    <w:p w14:paraId="55DB5A42" w14:textId="0B5F0907" w:rsidR="00B11ED5" w:rsidRPr="00B11ED5" w:rsidRDefault="00B11ED5" w:rsidP="004646B3">
      <w:pPr>
        <w:jc w:val="both"/>
      </w:pPr>
      <w:r>
        <w:t xml:space="preserve">Trill is a very fast lightweight stream processing engine. It executes temporal streaming queries at speeds between 10 and 1000 times faster than engines such as </w:t>
      </w:r>
      <w:proofErr w:type="spellStart"/>
      <w:r>
        <w:t>StreamInsight</w:t>
      </w:r>
      <w:proofErr w:type="spellEnd"/>
      <w:r>
        <w:t xml:space="preserve"> and Rx. The key innovations in Trill that enable this level of performance include a bottom-up emergent system design, along with techniques such as aggressive physical batching, columnar data storage with row-oriented data access, code-generation for highly optimized operations, a carefully restricted physical model with new sync-time-ordered operator algorithms, and a careful separation of fine-grained work performed with each event and coarse-grained work performed at boundaries of groups (or batches) of events. Trill enables </w:t>
      </w:r>
      <w:r w:rsidRPr="004A705B">
        <w:rPr>
          <w:i/>
        </w:rPr>
        <w:t>one-size-fits-many</w:t>
      </w:r>
      <w:r>
        <w:t>: a single engine can be effectively and efficiently used for real-time and offline temporal queries, as well as relational queries and progressive relational queries.</w:t>
      </w:r>
    </w:p>
    <w:sdt>
      <w:sdtPr>
        <w:rPr>
          <w:rFonts w:asciiTheme="minorHAnsi" w:eastAsiaTheme="minorEastAsia" w:hAnsiTheme="minorHAnsi" w:cstheme="minorBidi"/>
          <w:b w:val="0"/>
          <w:bCs w:val="0"/>
          <w:smallCaps w:val="0"/>
          <w:color w:val="auto"/>
          <w:sz w:val="22"/>
          <w:szCs w:val="22"/>
        </w:rPr>
        <w:id w:val="400105665"/>
        <w:docPartObj>
          <w:docPartGallery w:val="Bibliographies"/>
          <w:docPartUnique/>
        </w:docPartObj>
      </w:sdtPr>
      <w:sdtEndPr/>
      <w:sdtContent>
        <w:p w14:paraId="205AF7DC" w14:textId="5C56E06D" w:rsidR="00172062" w:rsidRDefault="00172062" w:rsidP="00FE55D0">
          <w:pPr>
            <w:pStyle w:val="Heading1"/>
            <w:jc w:val="both"/>
          </w:pPr>
          <w:r>
            <w:t>Bibliography</w:t>
          </w:r>
        </w:p>
        <w:sdt>
          <w:sdtPr>
            <w:id w:val="111145805"/>
            <w:bibliography/>
          </w:sdtPr>
          <w:sdtEndPr/>
          <w:sdtContent>
            <w:p w14:paraId="66269B8B" w14:textId="77777777" w:rsidR="001E759D" w:rsidRDefault="00172062" w:rsidP="00FE55D0">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758"/>
              </w:tblGrid>
              <w:tr w:rsidR="001E759D" w14:paraId="7D6B3226" w14:textId="77777777">
                <w:trPr>
                  <w:divId w:val="1714236473"/>
                  <w:tblCellSpacing w:w="15" w:type="dxa"/>
                </w:trPr>
                <w:tc>
                  <w:tcPr>
                    <w:tcW w:w="50" w:type="pct"/>
                    <w:hideMark/>
                  </w:tcPr>
                  <w:p w14:paraId="12719D8D" w14:textId="77777777" w:rsidR="001E759D" w:rsidRDefault="001E759D">
                    <w:pPr>
                      <w:pStyle w:val="Bibliography"/>
                      <w:rPr>
                        <w:noProof/>
                        <w:sz w:val="24"/>
                        <w:szCs w:val="24"/>
                      </w:rPr>
                    </w:pPr>
                    <w:r>
                      <w:rPr>
                        <w:noProof/>
                      </w:rPr>
                      <w:t xml:space="preserve">[1] </w:t>
                    </w:r>
                  </w:p>
                </w:tc>
                <w:tc>
                  <w:tcPr>
                    <w:tcW w:w="0" w:type="auto"/>
                    <w:hideMark/>
                  </w:tcPr>
                  <w:p w14:paraId="2BB5EDA9" w14:textId="77777777" w:rsidR="001E759D" w:rsidRDefault="001E759D">
                    <w:pPr>
                      <w:pStyle w:val="Bibliography"/>
                      <w:rPr>
                        <w:noProof/>
                      </w:rPr>
                    </w:pPr>
                    <w:r>
                      <w:rPr>
                        <w:noProof/>
                      </w:rPr>
                      <w:t xml:space="preserve">R. Barga, J. Goldstein, M. Ali and M. Hong, "Consistent Streaming Through Time: A Vision for Event Stream Processing," in </w:t>
                    </w:r>
                    <w:r>
                      <w:rPr>
                        <w:i/>
                        <w:iCs/>
                        <w:noProof/>
                      </w:rPr>
                      <w:t>CIDR</w:t>
                    </w:r>
                    <w:r>
                      <w:rPr>
                        <w:noProof/>
                      </w:rPr>
                      <w:t xml:space="preserve">, 2007. </w:t>
                    </w:r>
                  </w:p>
                </w:tc>
              </w:tr>
              <w:tr w:rsidR="001E759D" w14:paraId="57BA442C" w14:textId="77777777">
                <w:trPr>
                  <w:divId w:val="1714236473"/>
                  <w:tblCellSpacing w:w="15" w:type="dxa"/>
                </w:trPr>
                <w:tc>
                  <w:tcPr>
                    <w:tcW w:w="50" w:type="pct"/>
                    <w:hideMark/>
                  </w:tcPr>
                  <w:p w14:paraId="146FE022" w14:textId="77777777" w:rsidR="001E759D" w:rsidRDefault="001E759D">
                    <w:pPr>
                      <w:pStyle w:val="Bibliography"/>
                      <w:rPr>
                        <w:noProof/>
                      </w:rPr>
                    </w:pPr>
                    <w:r>
                      <w:rPr>
                        <w:noProof/>
                      </w:rPr>
                      <w:t xml:space="preserve">[2] </w:t>
                    </w:r>
                  </w:p>
                </w:tc>
                <w:tc>
                  <w:tcPr>
                    <w:tcW w:w="0" w:type="auto"/>
                    <w:hideMark/>
                  </w:tcPr>
                  <w:p w14:paraId="22F62370" w14:textId="77777777" w:rsidR="001E759D" w:rsidRDefault="001E759D">
                    <w:pPr>
                      <w:pStyle w:val="Bibliography"/>
                      <w:rPr>
                        <w:noProof/>
                      </w:rPr>
                    </w:pPr>
                    <w:r>
                      <w:rPr>
                        <w:noProof/>
                      </w:rPr>
                      <w:t xml:space="preserve">Microsoft, Reactive Extensions for .NET. </w:t>
                    </w:r>
                  </w:p>
                </w:tc>
              </w:tr>
              <w:tr w:rsidR="001E759D" w14:paraId="15122974" w14:textId="77777777">
                <w:trPr>
                  <w:divId w:val="1714236473"/>
                  <w:tblCellSpacing w:w="15" w:type="dxa"/>
                </w:trPr>
                <w:tc>
                  <w:tcPr>
                    <w:tcW w:w="50" w:type="pct"/>
                    <w:hideMark/>
                  </w:tcPr>
                  <w:p w14:paraId="1FD62693" w14:textId="77777777" w:rsidR="001E759D" w:rsidRDefault="001E759D">
                    <w:pPr>
                      <w:pStyle w:val="Bibliography"/>
                      <w:rPr>
                        <w:noProof/>
                      </w:rPr>
                    </w:pPr>
                    <w:r>
                      <w:rPr>
                        <w:noProof/>
                      </w:rPr>
                      <w:t xml:space="preserve">[3] </w:t>
                    </w:r>
                  </w:p>
                </w:tc>
                <w:tc>
                  <w:tcPr>
                    <w:tcW w:w="0" w:type="auto"/>
                    <w:hideMark/>
                  </w:tcPr>
                  <w:p w14:paraId="7592A007" w14:textId="77777777" w:rsidR="001E759D" w:rsidRDefault="001E759D">
                    <w:pPr>
                      <w:pStyle w:val="Bibliography"/>
                      <w:rPr>
                        <w:noProof/>
                      </w:rPr>
                    </w:pPr>
                    <w:r>
                      <w:rPr>
                        <w:noProof/>
                      </w:rPr>
                      <w:t xml:space="preserve">B. Chandramouli, J. Goldstein and S. Duan, "Temporal Analytics on Big Data for Web Advertising," in </w:t>
                    </w:r>
                    <w:r>
                      <w:rPr>
                        <w:i/>
                        <w:iCs/>
                        <w:noProof/>
                      </w:rPr>
                      <w:t>28th International Conference on Data Engineering (ICDE '12)</w:t>
                    </w:r>
                    <w:r>
                      <w:rPr>
                        <w:noProof/>
                      </w:rPr>
                      <w:t xml:space="preserve">. </w:t>
                    </w:r>
                  </w:p>
                </w:tc>
              </w:tr>
              <w:tr w:rsidR="001E759D" w14:paraId="2512F474" w14:textId="77777777">
                <w:trPr>
                  <w:divId w:val="1714236473"/>
                  <w:tblCellSpacing w:w="15" w:type="dxa"/>
                </w:trPr>
                <w:tc>
                  <w:tcPr>
                    <w:tcW w:w="50" w:type="pct"/>
                    <w:hideMark/>
                  </w:tcPr>
                  <w:p w14:paraId="74CCF2D2" w14:textId="77777777" w:rsidR="001E759D" w:rsidRDefault="001E759D">
                    <w:pPr>
                      <w:pStyle w:val="Bibliography"/>
                      <w:rPr>
                        <w:noProof/>
                      </w:rPr>
                    </w:pPr>
                    <w:r>
                      <w:rPr>
                        <w:noProof/>
                      </w:rPr>
                      <w:t xml:space="preserve">[4] </w:t>
                    </w:r>
                  </w:p>
                </w:tc>
                <w:tc>
                  <w:tcPr>
                    <w:tcW w:w="0" w:type="auto"/>
                    <w:hideMark/>
                  </w:tcPr>
                  <w:p w14:paraId="758C5E84" w14:textId="77777777" w:rsidR="001E759D" w:rsidRDefault="001E759D">
                    <w:pPr>
                      <w:pStyle w:val="Bibliography"/>
                      <w:rPr>
                        <w:noProof/>
                      </w:rPr>
                    </w:pPr>
                    <w:r>
                      <w:rPr>
                        <w:noProof/>
                      </w:rPr>
                      <w:t xml:space="preserve">B. Chandramouli, J. Goldstein and A. Quamar, "Scalable Progressive Analytics on Big Data in the Cloud," in </w:t>
                    </w:r>
                    <w:r>
                      <w:rPr>
                        <w:i/>
                        <w:iCs/>
                        <w:noProof/>
                      </w:rPr>
                      <w:t>40th International Conference on Very Large Data Bases (VLDB '14)</w:t>
                    </w:r>
                    <w:r>
                      <w:rPr>
                        <w:noProof/>
                      </w:rPr>
                      <w:t xml:space="preserve">. </w:t>
                    </w:r>
                  </w:p>
                </w:tc>
              </w:tr>
              <w:tr w:rsidR="001E759D" w14:paraId="07E3DD4F" w14:textId="77777777">
                <w:trPr>
                  <w:divId w:val="1714236473"/>
                  <w:tblCellSpacing w:w="15" w:type="dxa"/>
                </w:trPr>
                <w:tc>
                  <w:tcPr>
                    <w:tcW w:w="50" w:type="pct"/>
                    <w:hideMark/>
                  </w:tcPr>
                  <w:p w14:paraId="6338BB6A" w14:textId="77777777" w:rsidR="001E759D" w:rsidRDefault="001E759D">
                    <w:pPr>
                      <w:pStyle w:val="Bibliography"/>
                      <w:rPr>
                        <w:noProof/>
                      </w:rPr>
                    </w:pPr>
                    <w:r>
                      <w:rPr>
                        <w:noProof/>
                      </w:rPr>
                      <w:t xml:space="preserve">[5] </w:t>
                    </w:r>
                  </w:p>
                </w:tc>
                <w:tc>
                  <w:tcPr>
                    <w:tcW w:w="0" w:type="auto"/>
                    <w:hideMark/>
                  </w:tcPr>
                  <w:p w14:paraId="127AB0F8" w14:textId="77777777" w:rsidR="001E759D" w:rsidRDefault="001E759D">
                    <w:pPr>
                      <w:pStyle w:val="Bibliography"/>
                      <w:rPr>
                        <w:noProof/>
                      </w:rPr>
                    </w:pPr>
                    <w:r>
                      <w:rPr>
                        <w:noProof/>
                      </w:rPr>
                      <w:t xml:space="preserve">M. Barnett, B. Chandramouli, R. DeLine, S. Drucker, D. Fisher, J. Goldstein, P. Morrison and J. Platt, "Stat! - An Interactive Analytics Environment for Big Data," in </w:t>
                    </w:r>
                    <w:r>
                      <w:rPr>
                        <w:i/>
                        <w:iCs/>
                        <w:noProof/>
                      </w:rPr>
                      <w:t>2013 ACM SIGMOD International Conference on Management of Data (SIGMOD '13)</w:t>
                    </w:r>
                    <w:r>
                      <w:rPr>
                        <w:noProof/>
                      </w:rPr>
                      <w:t xml:space="preserve">. </w:t>
                    </w:r>
                  </w:p>
                </w:tc>
              </w:tr>
            </w:tbl>
            <w:p w14:paraId="4BADD08D" w14:textId="77777777" w:rsidR="001E759D" w:rsidRDefault="001E759D">
              <w:pPr>
                <w:divId w:val="1714236473"/>
                <w:rPr>
                  <w:rFonts w:eastAsia="Times New Roman"/>
                  <w:noProof/>
                </w:rPr>
              </w:pPr>
            </w:p>
            <w:p w14:paraId="5CE36F9D" w14:textId="317122F5" w:rsidR="00172062" w:rsidRDefault="00172062" w:rsidP="00FE55D0">
              <w:pPr>
                <w:jc w:val="both"/>
              </w:pPr>
              <w:r>
                <w:rPr>
                  <w:b/>
                  <w:bCs/>
                  <w:noProof/>
                </w:rPr>
                <w:fldChar w:fldCharType="end"/>
              </w:r>
            </w:p>
          </w:sdtContent>
        </w:sdt>
      </w:sdtContent>
    </w:sdt>
    <w:p w14:paraId="4670210E" w14:textId="64F4DD0F" w:rsidR="00172062" w:rsidRPr="00172062" w:rsidRDefault="00172062" w:rsidP="00FE55D0">
      <w:pPr>
        <w:jc w:val="both"/>
      </w:pPr>
    </w:p>
    <w:sectPr w:rsidR="00172062" w:rsidRPr="00172062" w:rsidSect="00AA2F08">
      <w:footerReference w:type="default" r:id="rId28"/>
      <w:pgSz w:w="12240" w:h="15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76037" w14:textId="77777777" w:rsidR="0039137C" w:rsidRDefault="0039137C" w:rsidP="00410306">
      <w:pPr>
        <w:spacing w:after="0" w:line="240" w:lineRule="auto"/>
      </w:pPr>
      <w:r>
        <w:separator/>
      </w:r>
    </w:p>
  </w:endnote>
  <w:endnote w:type="continuationSeparator" w:id="0">
    <w:p w14:paraId="4CEFD381" w14:textId="77777777" w:rsidR="0039137C" w:rsidRDefault="0039137C" w:rsidP="00410306">
      <w:pPr>
        <w:spacing w:after="0" w:line="240" w:lineRule="auto"/>
      </w:pPr>
      <w:r>
        <w:continuationSeparator/>
      </w:r>
    </w:p>
  </w:endnote>
  <w:endnote w:type="continuationNotice" w:id="1">
    <w:p w14:paraId="2404A66E" w14:textId="77777777" w:rsidR="0039137C" w:rsidRDefault="003913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5AA69" w14:textId="4FD619B1" w:rsidR="005F22AA" w:rsidRDefault="005F22AA" w:rsidP="006B4C8E">
    <w:pPr>
      <w:pStyle w:val="Footer"/>
      <w:jc w:val="center"/>
    </w:pPr>
    <w:r>
      <w:t>Microsoft Confidential</w:t>
    </w:r>
  </w:p>
  <w:p w14:paraId="717A91AA" w14:textId="77777777" w:rsidR="005F22AA" w:rsidRDefault="005F22AA" w:rsidP="006B4C8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6E48C" w14:textId="77777777" w:rsidR="0039137C" w:rsidRDefault="0039137C" w:rsidP="00410306">
      <w:pPr>
        <w:spacing w:after="0" w:line="240" w:lineRule="auto"/>
      </w:pPr>
      <w:r>
        <w:separator/>
      </w:r>
    </w:p>
  </w:footnote>
  <w:footnote w:type="continuationSeparator" w:id="0">
    <w:p w14:paraId="794076BA" w14:textId="77777777" w:rsidR="0039137C" w:rsidRDefault="0039137C" w:rsidP="00410306">
      <w:pPr>
        <w:spacing w:after="0" w:line="240" w:lineRule="auto"/>
      </w:pPr>
      <w:r>
        <w:continuationSeparator/>
      </w:r>
    </w:p>
  </w:footnote>
  <w:footnote w:type="continuationNotice" w:id="1">
    <w:p w14:paraId="5E486D24" w14:textId="77777777" w:rsidR="0039137C" w:rsidRDefault="0039137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87EDD"/>
    <w:multiLevelType w:val="hybridMultilevel"/>
    <w:tmpl w:val="1DB03E06"/>
    <w:lvl w:ilvl="0" w:tplc="2CC01AB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7463C"/>
    <w:multiLevelType w:val="hybridMultilevel"/>
    <w:tmpl w:val="7910C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C0EF1"/>
    <w:multiLevelType w:val="hybridMultilevel"/>
    <w:tmpl w:val="C5364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E2890"/>
    <w:multiLevelType w:val="hybridMultilevel"/>
    <w:tmpl w:val="A6581D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6616B"/>
    <w:multiLevelType w:val="hybridMultilevel"/>
    <w:tmpl w:val="7DF22B2C"/>
    <w:lvl w:ilvl="0" w:tplc="B48C02C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6D804E6"/>
    <w:multiLevelType w:val="hybridMultilevel"/>
    <w:tmpl w:val="ADCAB21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9104F9"/>
    <w:multiLevelType w:val="hybridMultilevel"/>
    <w:tmpl w:val="CB6C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487401"/>
    <w:multiLevelType w:val="hybridMultilevel"/>
    <w:tmpl w:val="11EA7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6D44AF"/>
    <w:multiLevelType w:val="hybridMultilevel"/>
    <w:tmpl w:val="AF24A0E6"/>
    <w:lvl w:ilvl="0" w:tplc="2C9CC9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A91F85"/>
    <w:multiLevelType w:val="hybridMultilevel"/>
    <w:tmpl w:val="12D4C8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A15C18"/>
    <w:multiLevelType w:val="hybridMultilevel"/>
    <w:tmpl w:val="75A6ED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D97FBC"/>
    <w:multiLevelType w:val="hybridMultilevel"/>
    <w:tmpl w:val="52A26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027907"/>
    <w:multiLevelType w:val="hybridMultilevel"/>
    <w:tmpl w:val="DC009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1C3274"/>
    <w:multiLevelType w:val="hybridMultilevel"/>
    <w:tmpl w:val="7CDA3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320803"/>
    <w:multiLevelType w:val="hybridMultilevel"/>
    <w:tmpl w:val="C99E51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5F3CE7"/>
    <w:multiLevelType w:val="hybridMultilevel"/>
    <w:tmpl w:val="C486C8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025521"/>
    <w:multiLevelType w:val="hybridMultilevel"/>
    <w:tmpl w:val="CAA48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70698B"/>
    <w:multiLevelType w:val="hybridMultilevel"/>
    <w:tmpl w:val="71D2F5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55204C"/>
    <w:multiLevelType w:val="hybridMultilevel"/>
    <w:tmpl w:val="FB884A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5E4AD5"/>
    <w:multiLevelType w:val="hybridMultilevel"/>
    <w:tmpl w:val="4492E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674437"/>
    <w:multiLevelType w:val="hybridMultilevel"/>
    <w:tmpl w:val="D5C43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353FE5"/>
    <w:multiLevelType w:val="hybridMultilevel"/>
    <w:tmpl w:val="A0E04E70"/>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3" w15:restartNumberingAfterBreak="0">
    <w:nsid w:val="5FE351F3"/>
    <w:multiLevelType w:val="hybridMultilevel"/>
    <w:tmpl w:val="947257A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DCF752A"/>
    <w:multiLevelType w:val="hybridMultilevel"/>
    <w:tmpl w:val="6E2AC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4C3D61"/>
    <w:multiLevelType w:val="hybridMultilevel"/>
    <w:tmpl w:val="602CF7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28004A"/>
    <w:multiLevelType w:val="hybridMultilevel"/>
    <w:tmpl w:val="A538DC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20"/>
  </w:num>
  <w:num w:numId="14">
    <w:abstractNumId w:val="4"/>
  </w:num>
  <w:num w:numId="15">
    <w:abstractNumId w:val="0"/>
  </w:num>
  <w:num w:numId="16">
    <w:abstractNumId w:val="18"/>
  </w:num>
  <w:num w:numId="17">
    <w:abstractNumId w:val="24"/>
  </w:num>
  <w:num w:numId="18">
    <w:abstractNumId w:val="7"/>
  </w:num>
  <w:num w:numId="19">
    <w:abstractNumId w:val="17"/>
  </w:num>
  <w:num w:numId="20">
    <w:abstractNumId w:val="1"/>
  </w:num>
  <w:num w:numId="21">
    <w:abstractNumId w:val="9"/>
  </w:num>
  <w:num w:numId="22">
    <w:abstractNumId w:val="26"/>
  </w:num>
  <w:num w:numId="23">
    <w:abstractNumId w:val="15"/>
  </w:num>
  <w:num w:numId="24">
    <w:abstractNumId w:val="21"/>
  </w:num>
  <w:num w:numId="25">
    <w:abstractNumId w:val="25"/>
  </w:num>
  <w:num w:numId="26">
    <w:abstractNumId w:val="10"/>
  </w:num>
  <w:num w:numId="27">
    <w:abstractNumId w:val="2"/>
  </w:num>
  <w:num w:numId="28">
    <w:abstractNumId w:val="6"/>
  </w:num>
  <w:num w:numId="29">
    <w:abstractNumId w:val="3"/>
  </w:num>
  <w:num w:numId="30">
    <w:abstractNumId w:val="19"/>
  </w:num>
  <w:num w:numId="31">
    <w:abstractNumId w:val="11"/>
  </w:num>
  <w:num w:numId="32">
    <w:abstractNumId w:val="14"/>
  </w:num>
  <w:num w:numId="33">
    <w:abstractNumId w:val="23"/>
  </w:num>
  <w:num w:numId="34">
    <w:abstractNumId w:val="13"/>
  </w:num>
  <w:num w:numId="35">
    <w:abstractNumId w:val="8"/>
  </w:num>
  <w:num w:numId="36">
    <w:abstractNumId w:val="12"/>
  </w:num>
  <w:num w:numId="37">
    <w:abstractNumId w:val="16"/>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F79"/>
    <w:rsid w:val="00014740"/>
    <w:rsid w:val="000152AB"/>
    <w:rsid w:val="000262EB"/>
    <w:rsid w:val="00032EC8"/>
    <w:rsid w:val="00040F4E"/>
    <w:rsid w:val="000544F9"/>
    <w:rsid w:val="00054EB3"/>
    <w:rsid w:val="00063F5B"/>
    <w:rsid w:val="00065807"/>
    <w:rsid w:val="00070F4A"/>
    <w:rsid w:val="00081EEB"/>
    <w:rsid w:val="000B7493"/>
    <w:rsid w:val="000C2E0A"/>
    <w:rsid w:val="000D6B33"/>
    <w:rsid w:val="000D7C5E"/>
    <w:rsid w:val="000E40B1"/>
    <w:rsid w:val="000E6B12"/>
    <w:rsid w:val="000E73A1"/>
    <w:rsid w:val="000F5697"/>
    <w:rsid w:val="000F7805"/>
    <w:rsid w:val="000F7A99"/>
    <w:rsid w:val="00104B37"/>
    <w:rsid w:val="00112503"/>
    <w:rsid w:val="0011539A"/>
    <w:rsid w:val="001208F1"/>
    <w:rsid w:val="00135AE8"/>
    <w:rsid w:val="00136293"/>
    <w:rsid w:val="0015192A"/>
    <w:rsid w:val="00163240"/>
    <w:rsid w:val="00172062"/>
    <w:rsid w:val="00175F94"/>
    <w:rsid w:val="00181EF3"/>
    <w:rsid w:val="00184C39"/>
    <w:rsid w:val="00186016"/>
    <w:rsid w:val="00191992"/>
    <w:rsid w:val="001A20E2"/>
    <w:rsid w:val="001B5CE9"/>
    <w:rsid w:val="001C47D8"/>
    <w:rsid w:val="001D61B1"/>
    <w:rsid w:val="001E2A14"/>
    <w:rsid w:val="001E636C"/>
    <w:rsid w:val="001E759D"/>
    <w:rsid w:val="001F73A2"/>
    <w:rsid w:val="002048F8"/>
    <w:rsid w:val="00224B0C"/>
    <w:rsid w:val="002342C2"/>
    <w:rsid w:val="00237C8E"/>
    <w:rsid w:val="00245743"/>
    <w:rsid w:val="00245A46"/>
    <w:rsid w:val="00246BDB"/>
    <w:rsid w:val="0025382D"/>
    <w:rsid w:val="00274FDC"/>
    <w:rsid w:val="0029643C"/>
    <w:rsid w:val="002A0C24"/>
    <w:rsid w:val="002A254B"/>
    <w:rsid w:val="002A5AAE"/>
    <w:rsid w:val="002B1F9A"/>
    <w:rsid w:val="002B5DCB"/>
    <w:rsid w:val="002B6BFB"/>
    <w:rsid w:val="002D316D"/>
    <w:rsid w:val="00301388"/>
    <w:rsid w:val="00303F5C"/>
    <w:rsid w:val="00305620"/>
    <w:rsid w:val="0030687B"/>
    <w:rsid w:val="0030705B"/>
    <w:rsid w:val="00313EDC"/>
    <w:rsid w:val="00321F6C"/>
    <w:rsid w:val="00337DF9"/>
    <w:rsid w:val="0034435D"/>
    <w:rsid w:val="00364804"/>
    <w:rsid w:val="00366D85"/>
    <w:rsid w:val="003717E9"/>
    <w:rsid w:val="0037328A"/>
    <w:rsid w:val="00380D9A"/>
    <w:rsid w:val="0039137C"/>
    <w:rsid w:val="00391DB8"/>
    <w:rsid w:val="00392DB5"/>
    <w:rsid w:val="00397913"/>
    <w:rsid w:val="003A7674"/>
    <w:rsid w:val="003B349D"/>
    <w:rsid w:val="003C39AD"/>
    <w:rsid w:val="003D2466"/>
    <w:rsid w:val="003D471A"/>
    <w:rsid w:val="003E7CD5"/>
    <w:rsid w:val="003F3EDC"/>
    <w:rsid w:val="003F6678"/>
    <w:rsid w:val="00410306"/>
    <w:rsid w:val="00411325"/>
    <w:rsid w:val="004126CA"/>
    <w:rsid w:val="00425F0E"/>
    <w:rsid w:val="00427166"/>
    <w:rsid w:val="00427809"/>
    <w:rsid w:val="004318B9"/>
    <w:rsid w:val="00457D27"/>
    <w:rsid w:val="004646B3"/>
    <w:rsid w:val="00464FC0"/>
    <w:rsid w:val="00472229"/>
    <w:rsid w:val="0047541B"/>
    <w:rsid w:val="00482E3C"/>
    <w:rsid w:val="004A3A49"/>
    <w:rsid w:val="004A6822"/>
    <w:rsid w:val="004A705B"/>
    <w:rsid w:val="004B3659"/>
    <w:rsid w:val="004B4EBD"/>
    <w:rsid w:val="004B79F5"/>
    <w:rsid w:val="004C493B"/>
    <w:rsid w:val="004D10F6"/>
    <w:rsid w:val="004D77ED"/>
    <w:rsid w:val="004F2806"/>
    <w:rsid w:val="004F6177"/>
    <w:rsid w:val="00511E88"/>
    <w:rsid w:val="00515EB6"/>
    <w:rsid w:val="00520DFC"/>
    <w:rsid w:val="00534CE7"/>
    <w:rsid w:val="00554C79"/>
    <w:rsid w:val="00577A2A"/>
    <w:rsid w:val="00577EAC"/>
    <w:rsid w:val="005A4E8C"/>
    <w:rsid w:val="005B52FF"/>
    <w:rsid w:val="005B53F4"/>
    <w:rsid w:val="005F22AA"/>
    <w:rsid w:val="005F6FE5"/>
    <w:rsid w:val="006021CC"/>
    <w:rsid w:val="00603F54"/>
    <w:rsid w:val="00610E18"/>
    <w:rsid w:val="0061168C"/>
    <w:rsid w:val="00614361"/>
    <w:rsid w:val="00615442"/>
    <w:rsid w:val="00626E70"/>
    <w:rsid w:val="00634CFF"/>
    <w:rsid w:val="00636215"/>
    <w:rsid w:val="00644BB8"/>
    <w:rsid w:val="00645AB7"/>
    <w:rsid w:val="006553C6"/>
    <w:rsid w:val="006572D4"/>
    <w:rsid w:val="00657864"/>
    <w:rsid w:val="006607E5"/>
    <w:rsid w:val="0066279B"/>
    <w:rsid w:val="00664F59"/>
    <w:rsid w:val="00667A06"/>
    <w:rsid w:val="00681AAC"/>
    <w:rsid w:val="0069324D"/>
    <w:rsid w:val="006956DD"/>
    <w:rsid w:val="006957B5"/>
    <w:rsid w:val="006A242A"/>
    <w:rsid w:val="006A4547"/>
    <w:rsid w:val="006B3BA3"/>
    <w:rsid w:val="006B4C8E"/>
    <w:rsid w:val="006B7A3D"/>
    <w:rsid w:val="006C43EC"/>
    <w:rsid w:val="006D6CF6"/>
    <w:rsid w:val="006F00BF"/>
    <w:rsid w:val="006F6D6A"/>
    <w:rsid w:val="00701DB4"/>
    <w:rsid w:val="0070436F"/>
    <w:rsid w:val="00705D39"/>
    <w:rsid w:val="00723264"/>
    <w:rsid w:val="00730C26"/>
    <w:rsid w:val="00732762"/>
    <w:rsid w:val="00741BB3"/>
    <w:rsid w:val="00750B9A"/>
    <w:rsid w:val="00754183"/>
    <w:rsid w:val="00763BC7"/>
    <w:rsid w:val="007653CD"/>
    <w:rsid w:val="00781A4B"/>
    <w:rsid w:val="0078312A"/>
    <w:rsid w:val="0079351B"/>
    <w:rsid w:val="007A7C69"/>
    <w:rsid w:val="007B1A0D"/>
    <w:rsid w:val="007B3FDE"/>
    <w:rsid w:val="007B60C3"/>
    <w:rsid w:val="007C76F4"/>
    <w:rsid w:val="007E081F"/>
    <w:rsid w:val="007E5FB5"/>
    <w:rsid w:val="007E647F"/>
    <w:rsid w:val="007F58DE"/>
    <w:rsid w:val="00820E74"/>
    <w:rsid w:val="00830C86"/>
    <w:rsid w:val="00833DE3"/>
    <w:rsid w:val="0084713D"/>
    <w:rsid w:val="008471D0"/>
    <w:rsid w:val="008779F4"/>
    <w:rsid w:val="0088251E"/>
    <w:rsid w:val="0088314A"/>
    <w:rsid w:val="008860DA"/>
    <w:rsid w:val="008A1432"/>
    <w:rsid w:val="008A145D"/>
    <w:rsid w:val="008A6913"/>
    <w:rsid w:val="008B3B82"/>
    <w:rsid w:val="008D4AED"/>
    <w:rsid w:val="008F14FB"/>
    <w:rsid w:val="009116ED"/>
    <w:rsid w:val="0091588A"/>
    <w:rsid w:val="00933238"/>
    <w:rsid w:val="00933F0C"/>
    <w:rsid w:val="00935099"/>
    <w:rsid w:val="009364EF"/>
    <w:rsid w:val="00936A54"/>
    <w:rsid w:val="009562DB"/>
    <w:rsid w:val="00966695"/>
    <w:rsid w:val="00966FB8"/>
    <w:rsid w:val="009949E5"/>
    <w:rsid w:val="00995C0A"/>
    <w:rsid w:val="009A6696"/>
    <w:rsid w:val="009B3C69"/>
    <w:rsid w:val="009C1243"/>
    <w:rsid w:val="009D1846"/>
    <w:rsid w:val="009D1F73"/>
    <w:rsid w:val="009D759F"/>
    <w:rsid w:val="009E2F44"/>
    <w:rsid w:val="009F0517"/>
    <w:rsid w:val="009F5C38"/>
    <w:rsid w:val="00A03ED2"/>
    <w:rsid w:val="00A17D54"/>
    <w:rsid w:val="00A26DDD"/>
    <w:rsid w:val="00A3758F"/>
    <w:rsid w:val="00A37B0C"/>
    <w:rsid w:val="00A443BE"/>
    <w:rsid w:val="00A46F0C"/>
    <w:rsid w:val="00A568E9"/>
    <w:rsid w:val="00A606ED"/>
    <w:rsid w:val="00A77C09"/>
    <w:rsid w:val="00A85096"/>
    <w:rsid w:val="00A91EE4"/>
    <w:rsid w:val="00A95C78"/>
    <w:rsid w:val="00A96DEC"/>
    <w:rsid w:val="00AA23A4"/>
    <w:rsid w:val="00AA2D92"/>
    <w:rsid w:val="00AA2F08"/>
    <w:rsid w:val="00AB0CBF"/>
    <w:rsid w:val="00AB0F22"/>
    <w:rsid w:val="00AB1249"/>
    <w:rsid w:val="00AB1D68"/>
    <w:rsid w:val="00AC0A6D"/>
    <w:rsid w:val="00AD003C"/>
    <w:rsid w:val="00AD2634"/>
    <w:rsid w:val="00AD4028"/>
    <w:rsid w:val="00AD4981"/>
    <w:rsid w:val="00AD6250"/>
    <w:rsid w:val="00AE3081"/>
    <w:rsid w:val="00AF52F0"/>
    <w:rsid w:val="00B03180"/>
    <w:rsid w:val="00B102C2"/>
    <w:rsid w:val="00B11ED5"/>
    <w:rsid w:val="00B216B6"/>
    <w:rsid w:val="00B23769"/>
    <w:rsid w:val="00B42713"/>
    <w:rsid w:val="00B43106"/>
    <w:rsid w:val="00B523CD"/>
    <w:rsid w:val="00B661C9"/>
    <w:rsid w:val="00B73F48"/>
    <w:rsid w:val="00B87D95"/>
    <w:rsid w:val="00B9739E"/>
    <w:rsid w:val="00BB118A"/>
    <w:rsid w:val="00BB2AD4"/>
    <w:rsid w:val="00BE0C2A"/>
    <w:rsid w:val="00BE4DDE"/>
    <w:rsid w:val="00BF01E5"/>
    <w:rsid w:val="00BF17DC"/>
    <w:rsid w:val="00BF3E24"/>
    <w:rsid w:val="00BF57A8"/>
    <w:rsid w:val="00BF7AC9"/>
    <w:rsid w:val="00C13551"/>
    <w:rsid w:val="00C13DE0"/>
    <w:rsid w:val="00C31DB2"/>
    <w:rsid w:val="00C32A34"/>
    <w:rsid w:val="00C4024A"/>
    <w:rsid w:val="00C45931"/>
    <w:rsid w:val="00C6186F"/>
    <w:rsid w:val="00C856CD"/>
    <w:rsid w:val="00C87BA3"/>
    <w:rsid w:val="00C922A6"/>
    <w:rsid w:val="00C969F1"/>
    <w:rsid w:val="00CA7415"/>
    <w:rsid w:val="00CB5EAD"/>
    <w:rsid w:val="00CB6E48"/>
    <w:rsid w:val="00CC3F03"/>
    <w:rsid w:val="00CC497B"/>
    <w:rsid w:val="00CE077C"/>
    <w:rsid w:val="00CE0B86"/>
    <w:rsid w:val="00CE7327"/>
    <w:rsid w:val="00CF018A"/>
    <w:rsid w:val="00CF3849"/>
    <w:rsid w:val="00CF4B63"/>
    <w:rsid w:val="00D3097A"/>
    <w:rsid w:val="00D3660E"/>
    <w:rsid w:val="00D37ABB"/>
    <w:rsid w:val="00D433A4"/>
    <w:rsid w:val="00D46D00"/>
    <w:rsid w:val="00D560DB"/>
    <w:rsid w:val="00D57C0E"/>
    <w:rsid w:val="00D6195E"/>
    <w:rsid w:val="00D63277"/>
    <w:rsid w:val="00D90441"/>
    <w:rsid w:val="00D92FDB"/>
    <w:rsid w:val="00D957BA"/>
    <w:rsid w:val="00DA2421"/>
    <w:rsid w:val="00DB50E4"/>
    <w:rsid w:val="00DC2A47"/>
    <w:rsid w:val="00DC2DC7"/>
    <w:rsid w:val="00DC30DD"/>
    <w:rsid w:val="00DC4AE1"/>
    <w:rsid w:val="00DD4AD2"/>
    <w:rsid w:val="00DD7BAD"/>
    <w:rsid w:val="00DF0EB7"/>
    <w:rsid w:val="00E022D9"/>
    <w:rsid w:val="00E12638"/>
    <w:rsid w:val="00E2274A"/>
    <w:rsid w:val="00E25175"/>
    <w:rsid w:val="00E45BB2"/>
    <w:rsid w:val="00E46B30"/>
    <w:rsid w:val="00E7597D"/>
    <w:rsid w:val="00E92F16"/>
    <w:rsid w:val="00EA2821"/>
    <w:rsid w:val="00EB197D"/>
    <w:rsid w:val="00EC19DD"/>
    <w:rsid w:val="00ED1A12"/>
    <w:rsid w:val="00ED21B5"/>
    <w:rsid w:val="00ED6BDF"/>
    <w:rsid w:val="00EF7D7B"/>
    <w:rsid w:val="00F122B2"/>
    <w:rsid w:val="00F2717A"/>
    <w:rsid w:val="00F3137B"/>
    <w:rsid w:val="00F60F79"/>
    <w:rsid w:val="00F60FE2"/>
    <w:rsid w:val="00F661AA"/>
    <w:rsid w:val="00F6657D"/>
    <w:rsid w:val="00F67E1C"/>
    <w:rsid w:val="00F72FD9"/>
    <w:rsid w:val="00F92F2B"/>
    <w:rsid w:val="00F95968"/>
    <w:rsid w:val="00FA1BDA"/>
    <w:rsid w:val="00FB070B"/>
    <w:rsid w:val="00FB3342"/>
    <w:rsid w:val="00FD042A"/>
    <w:rsid w:val="00FE55D0"/>
    <w:rsid w:val="00FF0E35"/>
    <w:rsid w:val="29C2A9D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63669"/>
  <w15:chartTrackingRefBased/>
  <w15:docId w15:val="{C56E1B51-2F8F-40CC-A732-8A3A93C92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ED1A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4">
    <w:name w:val="List Table 3 Accent 4"/>
    <w:basedOn w:val="TableNormal"/>
    <w:uiPriority w:val="48"/>
    <w:rsid w:val="000F5697"/>
    <w:pPr>
      <w:spacing w:after="0" w:line="240" w:lineRule="auto"/>
    </w:pPr>
    <w:tblPr>
      <w:tblStyleRowBandSize w:val="1"/>
      <w:tblStyleColBandSize w:val="1"/>
      <w:tblBorders>
        <w:top w:val="single" w:sz="4" w:space="0" w:color="4E8542" w:themeColor="accent4"/>
        <w:left w:val="single" w:sz="4" w:space="0" w:color="4E8542" w:themeColor="accent4"/>
        <w:bottom w:val="single" w:sz="4" w:space="0" w:color="4E8542" w:themeColor="accent4"/>
        <w:right w:val="single" w:sz="4" w:space="0" w:color="4E8542" w:themeColor="accent4"/>
      </w:tblBorders>
    </w:tblPr>
    <w:tblStylePr w:type="firstRow">
      <w:rPr>
        <w:b/>
        <w:bCs/>
        <w:color w:val="FFFFFF" w:themeColor="background1"/>
      </w:rPr>
      <w:tblPr/>
      <w:tcPr>
        <w:shd w:val="clear" w:color="auto" w:fill="4E8542" w:themeFill="accent4"/>
      </w:tcPr>
    </w:tblStylePr>
    <w:tblStylePr w:type="lastRow">
      <w:rPr>
        <w:b/>
        <w:bCs/>
      </w:rPr>
      <w:tblPr/>
      <w:tcPr>
        <w:tcBorders>
          <w:top w:val="double" w:sz="4" w:space="0" w:color="4E854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8542" w:themeColor="accent4"/>
          <w:right w:val="single" w:sz="4" w:space="0" w:color="4E8542" w:themeColor="accent4"/>
        </w:tcBorders>
      </w:tcPr>
    </w:tblStylePr>
    <w:tblStylePr w:type="band1Horz">
      <w:tblPr/>
      <w:tcPr>
        <w:tcBorders>
          <w:top w:val="single" w:sz="4" w:space="0" w:color="4E8542" w:themeColor="accent4"/>
          <w:bottom w:val="single" w:sz="4" w:space="0" w:color="4E854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8542" w:themeColor="accent4"/>
          <w:left w:val="nil"/>
        </w:tcBorders>
      </w:tcPr>
    </w:tblStylePr>
    <w:tblStylePr w:type="swCell">
      <w:tblPr/>
      <w:tcPr>
        <w:tcBorders>
          <w:top w:val="double" w:sz="4" w:space="0" w:color="4E8542" w:themeColor="accent4"/>
          <w:right w:val="nil"/>
        </w:tcBorders>
      </w:tcPr>
    </w:tblStylePr>
  </w:style>
  <w:style w:type="table" w:styleId="ListTable3-Accent3">
    <w:name w:val="List Table 3 Accent 3"/>
    <w:basedOn w:val="TableNormal"/>
    <w:uiPriority w:val="48"/>
    <w:rsid w:val="000F5697"/>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styleId="GridTable4-Accent4">
    <w:name w:val="Grid Table 4 Accent 4"/>
    <w:basedOn w:val="TableNormal"/>
    <w:uiPriority w:val="49"/>
    <w:rsid w:val="000F5697"/>
    <w:pPr>
      <w:spacing w:after="0"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color w:val="FFFFFF" w:themeColor="background1"/>
      </w:rPr>
      <w:tblPr/>
      <w:tcPr>
        <w:tcBorders>
          <w:top w:val="single" w:sz="4" w:space="0" w:color="4E8542" w:themeColor="accent4"/>
          <w:left w:val="single" w:sz="4" w:space="0" w:color="4E8542" w:themeColor="accent4"/>
          <w:bottom w:val="single" w:sz="4" w:space="0" w:color="4E8542" w:themeColor="accent4"/>
          <w:right w:val="single" w:sz="4" w:space="0" w:color="4E8542" w:themeColor="accent4"/>
          <w:insideH w:val="nil"/>
          <w:insideV w:val="nil"/>
        </w:tcBorders>
        <w:shd w:val="clear" w:color="auto" w:fill="4E8542" w:themeFill="accent4"/>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paragraph" w:styleId="Header">
    <w:name w:val="header"/>
    <w:basedOn w:val="Normal"/>
    <w:link w:val="HeaderChar"/>
    <w:uiPriority w:val="99"/>
    <w:unhideWhenUsed/>
    <w:rsid w:val="004103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306"/>
  </w:style>
  <w:style w:type="paragraph" w:styleId="Footer">
    <w:name w:val="footer"/>
    <w:basedOn w:val="Normal"/>
    <w:link w:val="FooterChar"/>
    <w:uiPriority w:val="99"/>
    <w:unhideWhenUsed/>
    <w:rsid w:val="004103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306"/>
  </w:style>
  <w:style w:type="character" w:styleId="PlaceholderText">
    <w:name w:val="Placeholder Text"/>
    <w:basedOn w:val="DefaultParagraphFont"/>
    <w:uiPriority w:val="99"/>
    <w:semiHidden/>
    <w:rsid w:val="00104B37"/>
    <w:rPr>
      <w:color w:val="808080"/>
    </w:rPr>
  </w:style>
  <w:style w:type="paragraph" w:styleId="Bibliography">
    <w:name w:val="Bibliography"/>
    <w:basedOn w:val="Normal"/>
    <w:next w:val="Normal"/>
    <w:uiPriority w:val="37"/>
    <w:unhideWhenUsed/>
    <w:rsid w:val="00172062"/>
  </w:style>
  <w:style w:type="paragraph" w:styleId="NormalWeb">
    <w:name w:val="Normal (Web)"/>
    <w:basedOn w:val="Normal"/>
    <w:uiPriority w:val="99"/>
    <w:semiHidden/>
    <w:unhideWhenUsed/>
    <w:rsid w:val="00274FDC"/>
    <w:pPr>
      <w:spacing w:before="100" w:beforeAutospacing="1" w:after="100" w:afterAutospacing="1" w:line="240" w:lineRule="auto"/>
    </w:pPr>
    <w:rPr>
      <w:rFonts w:ascii="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657864"/>
    <w:rPr>
      <w:sz w:val="16"/>
      <w:szCs w:val="16"/>
    </w:rPr>
  </w:style>
  <w:style w:type="paragraph" w:styleId="CommentText">
    <w:name w:val="annotation text"/>
    <w:basedOn w:val="Normal"/>
    <w:link w:val="CommentTextChar"/>
    <w:uiPriority w:val="99"/>
    <w:semiHidden/>
    <w:unhideWhenUsed/>
    <w:rsid w:val="00657864"/>
    <w:pPr>
      <w:spacing w:line="240" w:lineRule="auto"/>
    </w:pPr>
    <w:rPr>
      <w:sz w:val="20"/>
      <w:szCs w:val="20"/>
    </w:rPr>
  </w:style>
  <w:style w:type="character" w:customStyle="1" w:styleId="CommentTextChar">
    <w:name w:val="Comment Text Char"/>
    <w:basedOn w:val="DefaultParagraphFont"/>
    <w:link w:val="CommentText"/>
    <w:uiPriority w:val="99"/>
    <w:semiHidden/>
    <w:rsid w:val="00657864"/>
    <w:rPr>
      <w:sz w:val="20"/>
      <w:szCs w:val="20"/>
    </w:rPr>
  </w:style>
  <w:style w:type="paragraph" w:styleId="CommentSubject">
    <w:name w:val="annotation subject"/>
    <w:basedOn w:val="CommentText"/>
    <w:next w:val="CommentText"/>
    <w:link w:val="CommentSubjectChar"/>
    <w:uiPriority w:val="99"/>
    <w:semiHidden/>
    <w:unhideWhenUsed/>
    <w:rsid w:val="00657864"/>
    <w:rPr>
      <w:b/>
      <w:bCs/>
    </w:rPr>
  </w:style>
  <w:style w:type="character" w:customStyle="1" w:styleId="CommentSubjectChar">
    <w:name w:val="Comment Subject Char"/>
    <w:basedOn w:val="CommentTextChar"/>
    <w:link w:val="CommentSubject"/>
    <w:uiPriority w:val="99"/>
    <w:semiHidden/>
    <w:rsid w:val="00657864"/>
    <w:rPr>
      <w:b/>
      <w:bCs/>
      <w:sz w:val="20"/>
      <w:szCs w:val="20"/>
    </w:rPr>
  </w:style>
  <w:style w:type="paragraph" w:styleId="BalloonText">
    <w:name w:val="Balloon Text"/>
    <w:basedOn w:val="Normal"/>
    <w:link w:val="BalloonTextChar"/>
    <w:uiPriority w:val="99"/>
    <w:semiHidden/>
    <w:unhideWhenUsed/>
    <w:rsid w:val="006578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786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1915">
      <w:bodyDiv w:val="1"/>
      <w:marLeft w:val="0"/>
      <w:marRight w:val="0"/>
      <w:marTop w:val="0"/>
      <w:marBottom w:val="0"/>
      <w:divBdr>
        <w:top w:val="none" w:sz="0" w:space="0" w:color="auto"/>
        <w:left w:val="none" w:sz="0" w:space="0" w:color="auto"/>
        <w:bottom w:val="none" w:sz="0" w:space="0" w:color="auto"/>
        <w:right w:val="none" w:sz="0" w:space="0" w:color="auto"/>
      </w:divBdr>
    </w:div>
    <w:div w:id="115872347">
      <w:bodyDiv w:val="1"/>
      <w:marLeft w:val="0"/>
      <w:marRight w:val="0"/>
      <w:marTop w:val="0"/>
      <w:marBottom w:val="0"/>
      <w:divBdr>
        <w:top w:val="none" w:sz="0" w:space="0" w:color="auto"/>
        <w:left w:val="none" w:sz="0" w:space="0" w:color="auto"/>
        <w:bottom w:val="none" w:sz="0" w:space="0" w:color="auto"/>
        <w:right w:val="none" w:sz="0" w:space="0" w:color="auto"/>
      </w:divBdr>
    </w:div>
    <w:div w:id="172846127">
      <w:bodyDiv w:val="1"/>
      <w:marLeft w:val="0"/>
      <w:marRight w:val="0"/>
      <w:marTop w:val="0"/>
      <w:marBottom w:val="0"/>
      <w:divBdr>
        <w:top w:val="none" w:sz="0" w:space="0" w:color="auto"/>
        <w:left w:val="none" w:sz="0" w:space="0" w:color="auto"/>
        <w:bottom w:val="none" w:sz="0" w:space="0" w:color="auto"/>
        <w:right w:val="none" w:sz="0" w:space="0" w:color="auto"/>
      </w:divBdr>
    </w:div>
    <w:div w:id="439495020">
      <w:bodyDiv w:val="1"/>
      <w:marLeft w:val="0"/>
      <w:marRight w:val="0"/>
      <w:marTop w:val="0"/>
      <w:marBottom w:val="0"/>
      <w:divBdr>
        <w:top w:val="none" w:sz="0" w:space="0" w:color="auto"/>
        <w:left w:val="none" w:sz="0" w:space="0" w:color="auto"/>
        <w:bottom w:val="none" w:sz="0" w:space="0" w:color="auto"/>
        <w:right w:val="none" w:sz="0" w:space="0" w:color="auto"/>
      </w:divBdr>
    </w:div>
    <w:div w:id="514341770">
      <w:bodyDiv w:val="1"/>
      <w:marLeft w:val="0"/>
      <w:marRight w:val="0"/>
      <w:marTop w:val="0"/>
      <w:marBottom w:val="0"/>
      <w:divBdr>
        <w:top w:val="none" w:sz="0" w:space="0" w:color="auto"/>
        <w:left w:val="none" w:sz="0" w:space="0" w:color="auto"/>
        <w:bottom w:val="none" w:sz="0" w:space="0" w:color="auto"/>
        <w:right w:val="none" w:sz="0" w:space="0" w:color="auto"/>
      </w:divBdr>
    </w:div>
    <w:div w:id="624850594">
      <w:bodyDiv w:val="1"/>
      <w:marLeft w:val="0"/>
      <w:marRight w:val="0"/>
      <w:marTop w:val="0"/>
      <w:marBottom w:val="0"/>
      <w:divBdr>
        <w:top w:val="none" w:sz="0" w:space="0" w:color="auto"/>
        <w:left w:val="none" w:sz="0" w:space="0" w:color="auto"/>
        <w:bottom w:val="none" w:sz="0" w:space="0" w:color="auto"/>
        <w:right w:val="none" w:sz="0" w:space="0" w:color="auto"/>
      </w:divBdr>
    </w:div>
    <w:div w:id="664284372">
      <w:bodyDiv w:val="1"/>
      <w:marLeft w:val="0"/>
      <w:marRight w:val="0"/>
      <w:marTop w:val="0"/>
      <w:marBottom w:val="0"/>
      <w:divBdr>
        <w:top w:val="none" w:sz="0" w:space="0" w:color="auto"/>
        <w:left w:val="none" w:sz="0" w:space="0" w:color="auto"/>
        <w:bottom w:val="none" w:sz="0" w:space="0" w:color="auto"/>
        <w:right w:val="none" w:sz="0" w:space="0" w:color="auto"/>
      </w:divBdr>
    </w:div>
    <w:div w:id="694305916">
      <w:bodyDiv w:val="1"/>
      <w:marLeft w:val="0"/>
      <w:marRight w:val="0"/>
      <w:marTop w:val="0"/>
      <w:marBottom w:val="0"/>
      <w:divBdr>
        <w:top w:val="none" w:sz="0" w:space="0" w:color="auto"/>
        <w:left w:val="none" w:sz="0" w:space="0" w:color="auto"/>
        <w:bottom w:val="none" w:sz="0" w:space="0" w:color="auto"/>
        <w:right w:val="none" w:sz="0" w:space="0" w:color="auto"/>
      </w:divBdr>
    </w:div>
    <w:div w:id="896822859">
      <w:bodyDiv w:val="1"/>
      <w:marLeft w:val="0"/>
      <w:marRight w:val="0"/>
      <w:marTop w:val="0"/>
      <w:marBottom w:val="0"/>
      <w:divBdr>
        <w:top w:val="none" w:sz="0" w:space="0" w:color="auto"/>
        <w:left w:val="none" w:sz="0" w:space="0" w:color="auto"/>
        <w:bottom w:val="none" w:sz="0" w:space="0" w:color="auto"/>
        <w:right w:val="none" w:sz="0" w:space="0" w:color="auto"/>
      </w:divBdr>
    </w:div>
    <w:div w:id="925773458">
      <w:bodyDiv w:val="1"/>
      <w:marLeft w:val="0"/>
      <w:marRight w:val="0"/>
      <w:marTop w:val="0"/>
      <w:marBottom w:val="0"/>
      <w:divBdr>
        <w:top w:val="none" w:sz="0" w:space="0" w:color="auto"/>
        <w:left w:val="none" w:sz="0" w:space="0" w:color="auto"/>
        <w:bottom w:val="none" w:sz="0" w:space="0" w:color="auto"/>
        <w:right w:val="none" w:sz="0" w:space="0" w:color="auto"/>
      </w:divBdr>
    </w:div>
    <w:div w:id="955603274">
      <w:bodyDiv w:val="1"/>
      <w:marLeft w:val="0"/>
      <w:marRight w:val="0"/>
      <w:marTop w:val="0"/>
      <w:marBottom w:val="0"/>
      <w:divBdr>
        <w:top w:val="none" w:sz="0" w:space="0" w:color="auto"/>
        <w:left w:val="none" w:sz="0" w:space="0" w:color="auto"/>
        <w:bottom w:val="none" w:sz="0" w:space="0" w:color="auto"/>
        <w:right w:val="none" w:sz="0" w:space="0" w:color="auto"/>
      </w:divBdr>
    </w:div>
    <w:div w:id="965693473">
      <w:bodyDiv w:val="1"/>
      <w:marLeft w:val="0"/>
      <w:marRight w:val="0"/>
      <w:marTop w:val="0"/>
      <w:marBottom w:val="0"/>
      <w:divBdr>
        <w:top w:val="none" w:sz="0" w:space="0" w:color="auto"/>
        <w:left w:val="none" w:sz="0" w:space="0" w:color="auto"/>
        <w:bottom w:val="none" w:sz="0" w:space="0" w:color="auto"/>
        <w:right w:val="none" w:sz="0" w:space="0" w:color="auto"/>
      </w:divBdr>
    </w:div>
    <w:div w:id="967008201">
      <w:bodyDiv w:val="1"/>
      <w:marLeft w:val="0"/>
      <w:marRight w:val="0"/>
      <w:marTop w:val="0"/>
      <w:marBottom w:val="0"/>
      <w:divBdr>
        <w:top w:val="none" w:sz="0" w:space="0" w:color="auto"/>
        <w:left w:val="none" w:sz="0" w:space="0" w:color="auto"/>
        <w:bottom w:val="none" w:sz="0" w:space="0" w:color="auto"/>
        <w:right w:val="none" w:sz="0" w:space="0" w:color="auto"/>
      </w:divBdr>
    </w:div>
    <w:div w:id="968389747">
      <w:bodyDiv w:val="1"/>
      <w:marLeft w:val="0"/>
      <w:marRight w:val="0"/>
      <w:marTop w:val="0"/>
      <w:marBottom w:val="0"/>
      <w:divBdr>
        <w:top w:val="none" w:sz="0" w:space="0" w:color="auto"/>
        <w:left w:val="none" w:sz="0" w:space="0" w:color="auto"/>
        <w:bottom w:val="none" w:sz="0" w:space="0" w:color="auto"/>
        <w:right w:val="none" w:sz="0" w:space="0" w:color="auto"/>
      </w:divBdr>
    </w:div>
    <w:div w:id="1019237359">
      <w:bodyDiv w:val="1"/>
      <w:marLeft w:val="0"/>
      <w:marRight w:val="0"/>
      <w:marTop w:val="0"/>
      <w:marBottom w:val="0"/>
      <w:divBdr>
        <w:top w:val="none" w:sz="0" w:space="0" w:color="auto"/>
        <w:left w:val="none" w:sz="0" w:space="0" w:color="auto"/>
        <w:bottom w:val="none" w:sz="0" w:space="0" w:color="auto"/>
        <w:right w:val="none" w:sz="0" w:space="0" w:color="auto"/>
      </w:divBdr>
    </w:div>
    <w:div w:id="1027636173">
      <w:bodyDiv w:val="1"/>
      <w:marLeft w:val="0"/>
      <w:marRight w:val="0"/>
      <w:marTop w:val="0"/>
      <w:marBottom w:val="0"/>
      <w:divBdr>
        <w:top w:val="none" w:sz="0" w:space="0" w:color="auto"/>
        <w:left w:val="none" w:sz="0" w:space="0" w:color="auto"/>
        <w:bottom w:val="none" w:sz="0" w:space="0" w:color="auto"/>
        <w:right w:val="none" w:sz="0" w:space="0" w:color="auto"/>
      </w:divBdr>
    </w:div>
    <w:div w:id="1100226369">
      <w:bodyDiv w:val="1"/>
      <w:marLeft w:val="0"/>
      <w:marRight w:val="0"/>
      <w:marTop w:val="0"/>
      <w:marBottom w:val="0"/>
      <w:divBdr>
        <w:top w:val="none" w:sz="0" w:space="0" w:color="auto"/>
        <w:left w:val="none" w:sz="0" w:space="0" w:color="auto"/>
        <w:bottom w:val="none" w:sz="0" w:space="0" w:color="auto"/>
        <w:right w:val="none" w:sz="0" w:space="0" w:color="auto"/>
      </w:divBdr>
    </w:div>
    <w:div w:id="1120296869">
      <w:bodyDiv w:val="1"/>
      <w:marLeft w:val="0"/>
      <w:marRight w:val="0"/>
      <w:marTop w:val="0"/>
      <w:marBottom w:val="0"/>
      <w:divBdr>
        <w:top w:val="none" w:sz="0" w:space="0" w:color="auto"/>
        <w:left w:val="none" w:sz="0" w:space="0" w:color="auto"/>
        <w:bottom w:val="none" w:sz="0" w:space="0" w:color="auto"/>
        <w:right w:val="none" w:sz="0" w:space="0" w:color="auto"/>
      </w:divBdr>
    </w:div>
    <w:div w:id="1131753320">
      <w:bodyDiv w:val="1"/>
      <w:marLeft w:val="0"/>
      <w:marRight w:val="0"/>
      <w:marTop w:val="0"/>
      <w:marBottom w:val="0"/>
      <w:divBdr>
        <w:top w:val="none" w:sz="0" w:space="0" w:color="auto"/>
        <w:left w:val="none" w:sz="0" w:space="0" w:color="auto"/>
        <w:bottom w:val="none" w:sz="0" w:space="0" w:color="auto"/>
        <w:right w:val="none" w:sz="0" w:space="0" w:color="auto"/>
      </w:divBdr>
    </w:div>
    <w:div w:id="1214151027">
      <w:bodyDiv w:val="1"/>
      <w:marLeft w:val="0"/>
      <w:marRight w:val="0"/>
      <w:marTop w:val="0"/>
      <w:marBottom w:val="0"/>
      <w:divBdr>
        <w:top w:val="none" w:sz="0" w:space="0" w:color="auto"/>
        <w:left w:val="none" w:sz="0" w:space="0" w:color="auto"/>
        <w:bottom w:val="none" w:sz="0" w:space="0" w:color="auto"/>
        <w:right w:val="none" w:sz="0" w:space="0" w:color="auto"/>
      </w:divBdr>
    </w:div>
    <w:div w:id="1350910597">
      <w:bodyDiv w:val="1"/>
      <w:marLeft w:val="0"/>
      <w:marRight w:val="0"/>
      <w:marTop w:val="0"/>
      <w:marBottom w:val="0"/>
      <w:divBdr>
        <w:top w:val="none" w:sz="0" w:space="0" w:color="auto"/>
        <w:left w:val="none" w:sz="0" w:space="0" w:color="auto"/>
        <w:bottom w:val="none" w:sz="0" w:space="0" w:color="auto"/>
        <w:right w:val="none" w:sz="0" w:space="0" w:color="auto"/>
      </w:divBdr>
    </w:div>
    <w:div w:id="1426265262">
      <w:bodyDiv w:val="1"/>
      <w:marLeft w:val="0"/>
      <w:marRight w:val="0"/>
      <w:marTop w:val="0"/>
      <w:marBottom w:val="0"/>
      <w:divBdr>
        <w:top w:val="none" w:sz="0" w:space="0" w:color="auto"/>
        <w:left w:val="none" w:sz="0" w:space="0" w:color="auto"/>
        <w:bottom w:val="none" w:sz="0" w:space="0" w:color="auto"/>
        <w:right w:val="none" w:sz="0" w:space="0" w:color="auto"/>
      </w:divBdr>
    </w:div>
    <w:div w:id="1456560507">
      <w:bodyDiv w:val="1"/>
      <w:marLeft w:val="0"/>
      <w:marRight w:val="0"/>
      <w:marTop w:val="0"/>
      <w:marBottom w:val="0"/>
      <w:divBdr>
        <w:top w:val="none" w:sz="0" w:space="0" w:color="auto"/>
        <w:left w:val="none" w:sz="0" w:space="0" w:color="auto"/>
        <w:bottom w:val="none" w:sz="0" w:space="0" w:color="auto"/>
        <w:right w:val="none" w:sz="0" w:space="0" w:color="auto"/>
      </w:divBdr>
    </w:div>
    <w:div w:id="1469008972">
      <w:bodyDiv w:val="1"/>
      <w:marLeft w:val="0"/>
      <w:marRight w:val="0"/>
      <w:marTop w:val="0"/>
      <w:marBottom w:val="0"/>
      <w:divBdr>
        <w:top w:val="none" w:sz="0" w:space="0" w:color="auto"/>
        <w:left w:val="none" w:sz="0" w:space="0" w:color="auto"/>
        <w:bottom w:val="none" w:sz="0" w:space="0" w:color="auto"/>
        <w:right w:val="none" w:sz="0" w:space="0" w:color="auto"/>
      </w:divBdr>
    </w:div>
    <w:div w:id="1682390251">
      <w:bodyDiv w:val="1"/>
      <w:marLeft w:val="0"/>
      <w:marRight w:val="0"/>
      <w:marTop w:val="0"/>
      <w:marBottom w:val="0"/>
      <w:divBdr>
        <w:top w:val="none" w:sz="0" w:space="0" w:color="auto"/>
        <w:left w:val="none" w:sz="0" w:space="0" w:color="auto"/>
        <w:bottom w:val="none" w:sz="0" w:space="0" w:color="auto"/>
        <w:right w:val="none" w:sz="0" w:space="0" w:color="auto"/>
      </w:divBdr>
    </w:div>
    <w:div w:id="1714236473">
      <w:bodyDiv w:val="1"/>
      <w:marLeft w:val="0"/>
      <w:marRight w:val="0"/>
      <w:marTop w:val="0"/>
      <w:marBottom w:val="0"/>
      <w:divBdr>
        <w:top w:val="none" w:sz="0" w:space="0" w:color="auto"/>
        <w:left w:val="none" w:sz="0" w:space="0" w:color="auto"/>
        <w:bottom w:val="none" w:sz="0" w:space="0" w:color="auto"/>
        <w:right w:val="none" w:sz="0" w:space="0" w:color="auto"/>
      </w:divBdr>
    </w:div>
    <w:div w:id="1824464996">
      <w:bodyDiv w:val="1"/>
      <w:marLeft w:val="0"/>
      <w:marRight w:val="0"/>
      <w:marTop w:val="0"/>
      <w:marBottom w:val="0"/>
      <w:divBdr>
        <w:top w:val="none" w:sz="0" w:space="0" w:color="auto"/>
        <w:left w:val="none" w:sz="0" w:space="0" w:color="auto"/>
        <w:bottom w:val="none" w:sz="0" w:space="0" w:color="auto"/>
        <w:right w:val="none" w:sz="0" w:space="0" w:color="auto"/>
      </w:divBdr>
    </w:div>
    <w:div w:id="2042658792">
      <w:bodyDiv w:val="1"/>
      <w:marLeft w:val="0"/>
      <w:marRight w:val="0"/>
      <w:marTop w:val="0"/>
      <w:marBottom w:val="0"/>
      <w:divBdr>
        <w:top w:val="none" w:sz="0" w:space="0" w:color="auto"/>
        <w:left w:val="none" w:sz="0" w:space="0" w:color="auto"/>
        <w:bottom w:val="none" w:sz="0" w:space="0" w:color="auto"/>
        <w:right w:val="none" w:sz="0" w:space="0" w:color="auto"/>
      </w:divBdr>
    </w:div>
    <w:div w:id="209808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25" Type="http://schemas.openxmlformats.org/officeDocument/2006/relationships/image" Target="media/image9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0.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webSettings" Target="webSetting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gold\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799A9BA523DA47917B02E503E2ABF8" ma:contentTypeVersion="2" ma:contentTypeDescription="Create a new document." ma:contentTypeScope="" ma:versionID="1645cd62d24766a6263993d36b106c5d">
  <xsd:schema xmlns:xsd="http://www.w3.org/2001/XMLSchema" xmlns:xs="http://www.w3.org/2001/XMLSchema" xmlns:p="http://schemas.microsoft.com/office/2006/metadata/properties" xmlns:ns2="3cf876b7-8d7d-4b3c-8ea1-6e1ca0280215" targetNamespace="http://schemas.microsoft.com/office/2006/metadata/properties" ma:root="true" ma:fieldsID="9ec53b03ef6acb417ab9f8caba461bc3" ns2:_="">
    <xsd:import namespace="3cf876b7-8d7d-4b3c-8ea1-6e1ca02802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f876b7-8d7d-4b3c-8ea1-6e1ca02802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Bad</b:Tag>
    <b:SourceType>ConferenceProceedings</b:SourceType>
    <b:Guid>{203C0517-7976-4394-B9E2-2C991DB3C05E}</b:Guid>
    <b:Title>Temporal Analytics on Big Data for Web Advertising</b:Title>
    <b:Author>
      <b:Author>
        <b:NameList>
          <b:Person>
            <b:Last>Chandramouli</b:Last>
            <b:First>Badrish</b:First>
          </b:Person>
          <b:Person>
            <b:Last>Goldstein</b:Last>
            <b:First>Jonathan</b:First>
          </b:Person>
          <b:Person>
            <b:Last>Duan</b:Last>
            <b:First>Songyun</b:First>
          </b:Person>
        </b:NameList>
      </b:Author>
    </b:Author>
    <b:ConferenceName>28th International Conference on Data Engineering (ICDE '12)</b:ConferenceName>
    <b:RefOrder>3</b:RefOrder>
  </b:Source>
  <b:Source>
    <b:Tag>Cha</b:Tag>
    <b:SourceType>ConferenceProceedings</b:SourceType>
    <b:Guid>{7763058D-D78D-4E11-9949-07B97EA59C05}</b:Guid>
    <b:Title>Scalable Progressive Analytics on Big Data in the Cloud</b:Title>
    <b:ConferenceName>40th International Conference on Very Large Data Bases (VLDB '14)</b:ConferenceName>
    <b:Author>
      <b:Author>
        <b:NameList>
          <b:Person>
            <b:Last>Chandramouli</b:Last>
            <b:First>Badrish</b:First>
          </b:Person>
          <b:Person>
            <b:Last>Goldstein</b:Last>
            <b:First>Jonathan</b:First>
          </b:Person>
          <b:Person>
            <b:Last>Quamar</b:Last>
            <b:First>Abdul</b:First>
          </b:Person>
        </b:NameList>
      </b:Author>
    </b:Author>
    <b:RefOrder>4</b:RefOrder>
  </b:Source>
  <b:Source>
    <b:Tag>Bar</b:Tag>
    <b:SourceType>ConferenceProceedings</b:SourceType>
    <b:Guid>{743DF5E2-C478-48CE-82AA-B7AAEF5E961E}</b:Guid>
    <b:Title>Stat! - An Interactive Analytics Environment for Big Data</b:Title>
    <b:ConferenceName>2013 ACM SIGMOD International Conference on Management of Data (SIGMOD '13)</b:ConferenceName>
    <b:Author>
      <b:Author>
        <b:NameList>
          <b:Person>
            <b:Last>Barnett</b:Last>
            <b:First>Mike</b:First>
          </b:Person>
          <b:Person>
            <b:Last>Chandramouli</b:Last>
            <b:First>Badrish</b:First>
          </b:Person>
          <b:Person>
            <b:Last>DeLine</b:Last>
            <b:First>Robert</b:First>
          </b:Person>
          <b:Person>
            <b:Last>Drucker</b:Last>
            <b:First>Steven</b:First>
          </b:Person>
          <b:Person>
            <b:Last>Fisher</b:Last>
            <b:First>Danyel</b:First>
          </b:Person>
          <b:Person>
            <b:Last>Goldstein</b:Last>
            <b:First>Jonathan</b:First>
          </b:Person>
          <b:Person>
            <b:Last>Morrison</b:Last>
            <b:First>Patrick</b:First>
          </b:Person>
          <b:Person>
            <b:Last>Platt</b:Last>
            <b:First>John</b:First>
          </b:Person>
        </b:NameList>
      </b:Author>
    </b:Author>
    <b:RefOrder>5</b:RefOrder>
  </b:Source>
  <b:Source>
    <b:Tag>Bar07</b:Tag>
    <b:SourceType>ConferenceProceedings</b:SourceType>
    <b:Guid>{E5319C70-EF3F-4657-994A-3003CC1C2C5F}</b:Guid>
    <b:Title>Consistent Streaming Through Time: A Vision for Event Stream Processing</b:Title>
    <b:Year>2007</b:Year>
    <b:ConferenceName>CIDR</b:ConferenceName>
    <b:Author>
      <b:Author>
        <b:NameList>
          <b:Person>
            <b:Last>Barga</b:Last>
            <b:First>Roger</b:First>
          </b:Person>
          <b:Person>
            <b:Last>Goldstein</b:Last>
            <b:First>Jonathan</b:First>
          </b:Person>
          <b:Person>
            <b:Last>Ali</b:Last>
            <b:First>Mohamed</b:First>
          </b:Person>
          <b:Person>
            <b:Last>Hong</b:Last>
            <b:First>Mingsheng</b:First>
          </b:Person>
        </b:NameList>
      </b:Author>
    </b:Author>
    <b:RefOrder>1</b:RefOrder>
  </b:Source>
  <b:Source>
    <b:Tag>Mic</b:Tag>
    <b:SourceType>Book</b:SourceType>
    <b:Guid>{92CD96A1-2C2F-48EC-B045-7D57DA39E87E}</b:Guid>
    <b:Author>
      <b:Author>
        <b:NameList>
          <b:Person>
            <b:Last>Microsoft</b:Last>
          </b:Person>
        </b:NameList>
      </b:Author>
    </b:Author>
    <b:Title>Reactive Extensions for .NET</b:Title>
    <b:RefOrder>2</b:RefOrder>
  </b:Source>
</b:Sources>
</file>

<file path=customXml/item5.xml><?xml version="1.0" encoding="utf-8"?>
<b:Sources xmlns:b="http://schemas.openxmlformats.org/officeDocument/2006/bibliography" xmlns="http://schemas.openxmlformats.org/officeDocument/2006/bibliography" SelectedStyle="\IEEE2006OfficeOnline.xsl" StyleName="IEEE" Version="2006">
  <b:Source>
    <b:Tag>Bad</b:Tag>
    <b:SourceType>ConferenceProceedings</b:SourceType>
    <b:Guid>{203C0517-7976-4394-B9E2-2C991DB3C05E}</b:Guid>
    <b:Title>Temporal Analytics on Big Data for Web Advertising</b:Title>
    <b:Author>
      <b:Author>
        <b:NameList>
          <b:Person>
            <b:Last>Chandramouli</b:Last>
            <b:First>Badrish</b:First>
          </b:Person>
          <b:Person>
            <b:Last>Goldstein</b:Last>
            <b:First>Jonathan</b:First>
          </b:Person>
          <b:Person>
            <b:Last>Duan</b:Last>
            <b:First>Songyun</b:First>
          </b:Person>
        </b:NameList>
      </b:Author>
    </b:Author>
    <b:ConferenceName>28th International Conference on Data Engineering (ICDE '12)</b:ConferenceName>
    <b:RefOrder>3</b:RefOrder>
  </b:Source>
  <b:Source>
    <b:Tag>Cha</b:Tag>
    <b:SourceType>ConferenceProceedings</b:SourceType>
    <b:Guid>{7763058D-D78D-4E11-9949-07B97EA59C05}</b:Guid>
    <b:Title>Scalable Progressive Analytics on Big Data in the Cloud</b:Title>
    <b:ConferenceName>40th International Conference on Very Large Data Bases (VLDB '14)</b:ConferenceName>
    <b:Author>
      <b:Author>
        <b:NameList>
          <b:Person>
            <b:Last>Chandramouli</b:Last>
            <b:First>Badrish</b:First>
          </b:Person>
          <b:Person>
            <b:Last>Goldstein</b:Last>
            <b:First>Jonathan</b:First>
          </b:Person>
          <b:Person>
            <b:Last>Quamar</b:Last>
            <b:First>Abdul</b:First>
          </b:Person>
        </b:NameList>
      </b:Author>
    </b:Author>
    <b:RefOrder>4</b:RefOrder>
  </b:Source>
  <b:Source>
    <b:Tag>Bar</b:Tag>
    <b:SourceType>ConferenceProceedings</b:SourceType>
    <b:Guid>{743DF5E2-C478-48CE-82AA-B7AAEF5E961E}</b:Guid>
    <b:Title>Stat! - An Interactive Analytics Environment for Big Data</b:Title>
    <b:ConferenceName>2013 ACM SIGMOD International Conference on Management of Data (SIGMOD '13)</b:ConferenceName>
    <b:Author>
      <b:Author>
        <b:NameList>
          <b:Person>
            <b:Last>Barnett</b:Last>
            <b:First>Mike</b:First>
          </b:Person>
          <b:Person>
            <b:Last>Chandramouli</b:Last>
            <b:First>Badrish</b:First>
          </b:Person>
          <b:Person>
            <b:Last>DeLine</b:Last>
            <b:First>Robert</b:First>
          </b:Person>
          <b:Person>
            <b:Last>Drucker</b:Last>
            <b:First>Steven</b:First>
          </b:Person>
          <b:Person>
            <b:Last>Fisher</b:Last>
            <b:First>Danyel</b:First>
          </b:Person>
          <b:Person>
            <b:Last>Goldstein</b:Last>
            <b:First>Jonathan</b:First>
          </b:Person>
          <b:Person>
            <b:Last>Morrison</b:Last>
            <b:First>Patrick</b:First>
          </b:Person>
          <b:Person>
            <b:Last>Platt</b:Last>
            <b:First>John</b:First>
          </b:Person>
        </b:NameList>
      </b:Author>
    </b:Author>
    <b:RefOrder>5</b:RefOrder>
  </b:Source>
  <b:Source>
    <b:Tag>Bar07</b:Tag>
    <b:SourceType>ConferenceProceedings</b:SourceType>
    <b:Guid>{E5319C70-EF3F-4657-994A-3003CC1C2C5F}</b:Guid>
    <b:Title>Consistent Streaming Through Time: A Vision for Event Stream Processing</b:Title>
    <b:Year>2007</b:Year>
    <b:ConferenceName>CIDR</b:ConferenceName>
    <b:Author>
      <b:Author>
        <b:NameList>
          <b:Person>
            <b:Last>Barga</b:Last>
            <b:First>Roger</b:First>
          </b:Person>
          <b:Person>
            <b:Last>Goldstein</b:Last>
            <b:First>Jonathan</b:First>
          </b:Person>
          <b:Person>
            <b:Last>Ali</b:Last>
            <b:First>Mohamed</b:First>
          </b:Person>
          <b:Person>
            <b:Last>Hong</b:Last>
            <b:First>Mingsheng</b:First>
          </b:Person>
        </b:NameList>
      </b:Author>
    </b:Author>
    <b:RefOrder>1</b:RefOrder>
  </b:Source>
  <b:Source>
    <b:Tag>Mic</b:Tag>
    <b:SourceType>Book</b:SourceType>
    <b:Guid>{92CD96A1-2C2F-48EC-B045-7D57DA39E87E}</b:Guid>
    <b:Author>
      <b:Author>
        <b:NameList>
          <b:Person>
            <b:Last>Microsoft</b:Last>
          </b:Person>
        </b:NameList>
      </b:Author>
    </b:Author>
    <b:Title>Reactive Extensions for .NET</b:Title>
    <b:RefOrder>2</b:RefOrder>
  </b:Source>
</b:Sources>
</file>

<file path=customXml/itemProps1.xml><?xml version="1.0" encoding="utf-8"?>
<ds:datastoreItem xmlns:ds="http://schemas.openxmlformats.org/officeDocument/2006/customXml" ds:itemID="{0DAAE60A-AAAA-4874-9C2E-BFF58F7240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f876b7-8d7d-4b3c-8ea1-6e1ca02802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9A6947-8609-4225-A70F-F62CA8A98F3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B3AA766-00CE-4E74-A7F2-2A0DFBB1D643}">
  <ds:schemaRefs>
    <ds:schemaRef ds:uri="http://schemas.microsoft.com/sharepoint/v3/contenttype/forms"/>
  </ds:schemaRefs>
</ds:datastoreItem>
</file>

<file path=customXml/itemProps4.xml><?xml version="1.0" encoding="utf-8"?>
<ds:datastoreItem xmlns:ds="http://schemas.openxmlformats.org/officeDocument/2006/customXml" ds:itemID="{B34312DC-320D-420C-AF23-9A31921D97AB}">
  <ds:schemaRefs>
    <ds:schemaRef ds:uri="http://schemas.openxmlformats.org/officeDocument/2006/bibliography"/>
  </ds:schemaRefs>
</ds:datastoreItem>
</file>

<file path=customXml/itemProps5.xml><?xml version="1.0" encoding="utf-8"?>
<ds:datastoreItem xmlns:ds="http://schemas.openxmlformats.org/officeDocument/2006/customXml" ds:itemID="{1580905C-F689-4FF8-99C6-CC2CEADD5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1956</TotalTime>
  <Pages>20</Pages>
  <Words>7346</Words>
  <Characters>41873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Jonathan Goldstein</dc:creator>
  <cp:keywords/>
  <cp:lastModifiedBy>Peter Freiling</cp:lastModifiedBy>
  <cp:revision>175</cp:revision>
  <dcterms:created xsi:type="dcterms:W3CDTF">2013-08-06T17:50:00Z</dcterms:created>
  <dcterms:modified xsi:type="dcterms:W3CDTF">2018-11-30T20:25:00Z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ContentTypeId">
    <vt:lpwstr>0x010100AD799A9BA523DA47917B02E503E2ABF8</vt:lpwstr>
  </property>
</Properties>
</file>